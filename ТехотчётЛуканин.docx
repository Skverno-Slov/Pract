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80211A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026B677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6D6D248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0F20641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8AD4EC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BB4028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3D1036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47B650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2CDF674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189EF4E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3AE3503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D349E5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6AB38F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1B5089D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918414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228E381C" w14:textId="3602883B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944CF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</w:t>
          </w:r>
          <w:r w:rsidR="00F54BB6" w:rsidRPr="00F54BB6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. А. </w:t>
          </w:r>
          <w:r w:rsidR="00944CF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Скоробогатько</w:t>
          </w:r>
        </w:p>
        <w:p w14:paraId="450B5DCB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601A037E" w14:textId="0D8B9459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«__»_________ 20</w:t>
          </w:r>
          <w:r w:rsidR="00B05EB7" w:rsidRPr="00B05EB7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6104F54D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64386D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8568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A3C0E8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1D06EFB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3283B118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2E273E09" w14:textId="41476EC1" w:rsidR="00CA55AD" w:rsidRPr="00084431" w:rsidRDefault="00B05EB7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B05EB7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Ф</w:t>
                </w:r>
                <w:r w:rsidR="00514CC6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ИЛИАЛ</w:t>
                </w:r>
                <w:r w:rsidRPr="00B05EB7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РТРС А</w:t>
                </w:r>
                <w:r w:rsidR="00514CC6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РХАНГЕЛЬСКИЙ</w:t>
                </w:r>
                <w:r w:rsidRPr="00B05EB7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ОРТПЦ</w:t>
                </w:r>
              </w:p>
            </w:tc>
          </w:tr>
          <w:tr w:rsidR="00084431" w:rsidRPr="002E1075" w14:paraId="4F604D8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12DA6B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99EB989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C8C3374" w14:textId="17AC419E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044B5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ТО01. </w:t>
                </w:r>
                <w:r w:rsidR="00044B5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130BD4BA" w14:textId="77777777" w:rsidTr="0040071C">
            <w:trPr>
              <w:trHeight w:val="227"/>
            </w:trPr>
            <w:tc>
              <w:tcPr>
                <w:tcW w:w="9354" w:type="dxa"/>
              </w:tcPr>
              <w:p w14:paraId="0940B927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47ECA8F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D1A7A1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CBDD2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F06F4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EA84AF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F111C0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5E42ED5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897B60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521C0E64" w14:textId="77777777" w:rsidTr="0040071C">
            <w:tc>
              <w:tcPr>
                <w:tcW w:w="1384" w:type="dxa"/>
              </w:tcPr>
              <w:p w14:paraId="7F2E6CA6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330B1B29" w14:textId="24FE84DE" w:rsidR="00CA55AD" w:rsidRPr="00E93448" w:rsidRDefault="00044B5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ИСПП-31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4C1DBB4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BA756C9" w14:textId="209DD1AD" w:rsidR="00CA55AD" w:rsidRPr="00E93448" w:rsidRDefault="0026595E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12.06.2026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DB92061" w14:textId="5113635F" w:rsidR="00CA55AD" w:rsidRPr="00E93448" w:rsidRDefault="0026595E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З. А. Луканин</w:t>
                </w:r>
              </w:p>
            </w:tc>
          </w:tr>
          <w:tr w:rsidR="00CA55AD" w:rsidRPr="002E1075" w14:paraId="15B0EC86" w14:textId="77777777" w:rsidTr="0040071C">
            <w:tc>
              <w:tcPr>
                <w:tcW w:w="1384" w:type="dxa"/>
              </w:tcPr>
              <w:p w14:paraId="1960F46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378D3111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3EA0399C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3CEE6B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5376F564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14293827" w14:textId="77777777" w:rsidTr="0040071C">
            <w:tc>
              <w:tcPr>
                <w:tcW w:w="3936" w:type="dxa"/>
                <w:gridSpan w:val="3"/>
              </w:tcPr>
              <w:p w14:paraId="3F6E996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11011F7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321513A" w14:textId="625ECC54" w:rsidR="00CA55AD" w:rsidRPr="00E93448" w:rsidRDefault="0026595E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12.06.2026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603609F7" w14:textId="6D8CA65E" w:rsidR="00CA55AD" w:rsidRPr="00E93448" w:rsidRDefault="0026595E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А. Н. Симерик</w:t>
                </w:r>
              </w:p>
            </w:tc>
          </w:tr>
          <w:tr w:rsidR="00CA55AD" w:rsidRPr="002E1075" w14:paraId="552034FC" w14:textId="77777777" w:rsidTr="0040071C">
            <w:tc>
              <w:tcPr>
                <w:tcW w:w="2010" w:type="dxa"/>
                <w:gridSpan w:val="2"/>
              </w:tcPr>
              <w:p w14:paraId="0C5BE77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3CCB9C0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6A2D32D9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63049029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11B7339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4F9D9B3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C59380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5C6EEE2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BC730A4" w14:textId="67E986AC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26595E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13A1C392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4ED8223" w14:textId="56A33A3B" w:rsidR="006D1192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32543412" w:history="1">
        <w:r w:rsidR="006D1192" w:rsidRPr="00F16201">
          <w:rPr>
            <w:rStyle w:val="af7"/>
            <w:noProof/>
          </w:rPr>
          <w:t>Перечень сокращений и обозначений</w:t>
        </w:r>
        <w:r w:rsidR="006D1192">
          <w:rPr>
            <w:noProof/>
            <w:webHidden/>
          </w:rPr>
          <w:tab/>
        </w:r>
        <w:r w:rsidR="006D1192">
          <w:rPr>
            <w:noProof/>
            <w:webHidden/>
          </w:rPr>
          <w:fldChar w:fldCharType="begin"/>
        </w:r>
        <w:r w:rsidR="006D1192">
          <w:rPr>
            <w:noProof/>
            <w:webHidden/>
          </w:rPr>
          <w:instrText xml:space="preserve"> PAGEREF _Toc232543412 \h </w:instrText>
        </w:r>
        <w:r w:rsidR="006D1192">
          <w:rPr>
            <w:noProof/>
            <w:webHidden/>
          </w:rPr>
        </w:r>
        <w:r w:rsidR="006D1192">
          <w:rPr>
            <w:noProof/>
            <w:webHidden/>
          </w:rPr>
          <w:fldChar w:fldCharType="separate"/>
        </w:r>
        <w:r w:rsidR="006D1192">
          <w:rPr>
            <w:noProof/>
            <w:webHidden/>
          </w:rPr>
          <w:t>3</w:t>
        </w:r>
        <w:r w:rsidR="006D1192">
          <w:rPr>
            <w:noProof/>
            <w:webHidden/>
          </w:rPr>
          <w:fldChar w:fldCharType="end"/>
        </w:r>
      </w:hyperlink>
    </w:p>
    <w:p w14:paraId="66A64DD5" w14:textId="7AB46984" w:rsidR="006D1192" w:rsidRDefault="006D11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3" w:history="1">
        <w:r w:rsidRPr="00F16201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04CB69" w14:textId="3543F8EE" w:rsidR="006D1192" w:rsidRDefault="006D11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4" w:history="1">
        <w:r w:rsidRPr="00F16201">
          <w:rPr>
            <w:rStyle w:val="af7"/>
            <w:noProof/>
          </w:rPr>
          <w:t>1 Охрана труда и техника безопасности при работе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FC2540" w14:textId="361C9AC9" w:rsidR="006D1192" w:rsidRDefault="006D11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5" w:history="1">
        <w:r w:rsidRPr="00F16201">
          <w:rPr>
            <w:rStyle w:val="af7"/>
            <w:noProof/>
          </w:rPr>
          <w:t>2 Выполнение работ по ПМ.11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2E0B9A" w14:textId="5A1A1318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6" w:history="1">
        <w:r w:rsidRPr="00F16201">
          <w:rPr>
            <w:rStyle w:val="af7"/>
            <w:noProof/>
          </w:rPr>
          <w:t>2.1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7FD675" w14:textId="0DC99D25" w:rsidR="006D1192" w:rsidRDefault="006D1192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7" w:history="1">
        <w:r w:rsidRPr="00F16201">
          <w:rPr>
            <w:rStyle w:val="af7"/>
            <w:noProof/>
          </w:rPr>
          <w:t>2.1.1 Проектирование концептуальной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53133B" w14:textId="739EC689" w:rsidR="006D1192" w:rsidRDefault="006D1192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8" w:history="1">
        <w:r w:rsidRPr="00F16201">
          <w:rPr>
            <w:rStyle w:val="af7"/>
            <w:noProof/>
          </w:rPr>
          <w:t>2.1.2 Проектирование логической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159847" w14:textId="26846E59" w:rsidR="006D1192" w:rsidRDefault="006D1192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19" w:history="1">
        <w:r w:rsidRPr="00F16201">
          <w:rPr>
            <w:rStyle w:val="af7"/>
            <w:noProof/>
          </w:rPr>
          <w:t>2.1.3 Проектирование физической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7F871A" w14:textId="66DC91B9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0" w:history="1">
        <w:r w:rsidRPr="00F16201">
          <w:rPr>
            <w:rStyle w:val="af7"/>
            <w:noProof/>
          </w:rPr>
          <w:t>2.2 Разработка базы данных и объектов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6EC9D6" w14:textId="491DAF6B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1" w:history="1">
        <w:r w:rsidRPr="00F16201">
          <w:rPr>
            <w:rStyle w:val="af7"/>
            <w:noProof/>
          </w:rPr>
          <w:t>2.3 Администрирование и защита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41E4F8" w14:textId="20D642C0" w:rsidR="006D1192" w:rsidRDefault="006D11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2" w:history="1">
        <w:r w:rsidRPr="00F16201">
          <w:rPr>
            <w:rStyle w:val="af7"/>
            <w:noProof/>
          </w:rPr>
          <w:t>3 Выполнение работ по ПМ.01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F9C9D9" w14:textId="578E988A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3" w:history="1">
        <w:r w:rsidRPr="00F16201">
          <w:rPr>
            <w:rStyle w:val="af7"/>
            <w:noProof/>
          </w:rPr>
          <w:t>3.1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C155CF" w14:textId="619F76B3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4" w:history="1">
        <w:r w:rsidRPr="00F16201">
          <w:rPr>
            <w:rStyle w:val="af7"/>
            <w:noProof/>
          </w:rPr>
          <w:t>3.2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05C716" w14:textId="48E0FC42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5" w:history="1">
        <w:r w:rsidRPr="00F16201">
          <w:rPr>
            <w:rStyle w:val="af7"/>
            <w:noProof/>
          </w:rPr>
          <w:t>3.3 Разработка мобильного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B34526" w14:textId="27545DF0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6" w:history="1">
        <w:r w:rsidRPr="00F16201">
          <w:rPr>
            <w:rStyle w:val="af7"/>
            <w:noProof/>
          </w:rPr>
          <w:t>3.4 Отладка и тестирование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709873" w14:textId="46122319" w:rsidR="006D1192" w:rsidRDefault="006D119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7" w:history="1">
        <w:r w:rsidRPr="00F16201">
          <w:rPr>
            <w:rStyle w:val="af7"/>
            <w:noProof/>
          </w:rPr>
          <w:t>3.5 Оптимизация и рефакторинг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953EDB" w14:textId="69F8F821" w:rsidR="006D1192" w:rsidRDefault="006D11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8" w:history="1">
        <w:r w:rsidRPr="00F16201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599318C" w14:textId="264B8926" w:rsidR="006D1192" w:rsidRDefault="006D11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2543429" w:history="1">
        <w:r w:rsidRPr="00F16201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_Toc232543429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B35796" w14:textId="410EA778" w:rsidR="008532F7" w:rsidRPr="008532F7" w:rsidRDefault="00C02CA6" w:rsidP="008532F7">
      <w:r>
        <w:fldChar w:fldCharType="end"/>
      </w:r>
    </w:p>
    <w:p w14:paraId="3033E8E3" w14:textId="77777777" w:rsidR="00800364" w:rsidRDefault="00800364" w:rsidP="00800364">
      <w:pPr>
        <w:pStyle w:val="a7"/>
      </w:pPr>
      <w:bookmarkStart w:id="0" w:name="_Toc232543412"/>
      <w:r>
        <w:lastRenderedPageBreak/>
        <w:t>Перечень сокращений и обозначений</w:t>
      </w:r>
      <w:bookmarkEnd w:id="0"/>
    </w:p>
    <w:p w14:paraId="527A2CAC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4DC09276" w14:textId="26B63589" w:rsidR="00EC11F6" w:rsidRDefault="00EC11F6" w:rsidP="00EC11F6">
      <w:pPr>
        <w:pStyle w:val="a3"/>
      </w:pPr>
      <w:r>
        <w:t>БД – база данных</w:t>
      </w:r>
    </w:p>
    <w:p w14:paraId="1D3ED07A" w14:textId="1625308D" w:rsidR="00EC11F6" w:rsidRDefault="00EC11F6" w:rsidP="00EC11F6">
      <w:pPr>
        <w:pStyle w:val="a3"/>
      </w:pPr>
      <w:r>
        <w:t xml:space="preserve">ОРТПЦ – </w:t>
      </w:r>
      <w:r w:rsidRPr="0065463B">
        <w:t>Областной радиотелевизионный передающий центр</w:t>
      </w:r>
    </w:p>
    <w:p w14:paraId="3410A504" w14:textId="77777777"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14:paraId="331D8C5C" w14:textId="1FE3BBE4" w:rsidR="008532F7" w:rsidRDefault="008532F7" w:rsidP="00512489">
      <w:pPr>
        <w:pStyle w:val="a3"/>
      </w:pPr>
      <w:r w:rsidRPr="008532F7">
        <w:t>ПО – программное обеспечение</w:t>
      </w:r>
    </w:p>
    <w:p w14:paraId="75EC2345" w14:textId="72304505" w:rsidR="00EC11F6" w:rsidRPr="004A24BC" w:rsidRDefault="00EC11F6" w:rsidP="00EC11F6">
      <w:pPr>
        <w:pStyle w:val="a3"/>
      </w:pPr>
      <w:r>
        <w:t>РТСР – р</w:t>
      </w:r>
      <w:r w:rsidRPr="0065463B">
        <w:t>оссийская телевизионная и радиовещательная сеть</w:t>
      </w:r>
    </w:p>
    <w:p w14:paraId="76F0FF59" w14:textId="1350225C" w:rsidR="00D73B78" w:rsidRDefault="00874EBE" w:rsidP="008532F7">
      <w:pPr>
        <w:pStyle w:val="a3"/>
      </w:pPr>
      <w:r>
        <w:t>СУБД – система управления базами данных</w:t>
      </w:r>
    </w:p>
    <w:p w14:paraId="4C52F01E" w14:textId="77777777" w:rsidR="00874EBE" w:rsidRDefault="00874EBE" w:rsidP="008532F7">
      <w:pPr>
        <w:pStyle w:val="a3"/>
      </w:pPr>
    </w:p>
    <w:p w14:paraId="7DA05527" w14:textId="2235AF39" w:rsidR="002126A7" w:rsidRDefault="002126A7" w:rsidP="008532F7">
      <w:pPr>
        <w:pStyle w:val="a3"/>
      </w:pPr>
      <w:r w:rsidRPr="002126A7">
        <w:t>DDL – язык описания данных</w:t>
      </w:r>
    </w:p>
    <w:p w14:paraId="7B8E75FD" w14:textId="5337362D" w:rsidR="002126A7" w:rsidRPr="00F07589" w:rsidRDefault="002126A7" w:rsidP="008532F7">
      <w:pPr>
        <w:pStyle w:val="a3"/>
      </w:pPr>
      <w:r w:rsidRPr="002126A7">
        <w:t>ERD – диаграмма «сущность-связь»</w:t>
      </w:r>
    </w:p>
    <w:p w14:paraId="3F27FE02" w14:textId="7EF02592" w:rsidR="00F07589" w:rsidRPr="00F07589" w:rsidRDefault="00F07589" w:rsidP="00F07589">
      <w:pPr>
        <w:pStyle w:val="a3"/>
        <w:rPr>
          <w:lang w:val="en-US"/>
        </w:rPr>
      </w:pPr>
      <w:r w:rsidRPr="002126A7">
        <w:t>ER-модель – модель «сущность-связь»</w:t>
      </w:r>
    </w:p>
    <w:p w14:paraId="750176BA" w14:textId="16107575" w:rsidR="002126A7" w:rsidRDefault="002126A7" w:rsidP="008532F7">
      <w:pPr>
        <w:pStyle w:val="a3"/>
      </w:pPr>
      <w:r w:rsidRPr="002126A7">
        <w:t>FK – внешний ключ</w:t>
      </w:r>
    </w:p>
    <w:p w14:paraId="1445D12E" w14:textId="40AF1F4A" w:rsidR="00532A4D" w:rsidRDefault="00532A4D" w:rsidP="00532A4D">
      <w:pPr>
        <w:pStyle w:val="a3"/>
      </w:pPr>
      <w:r w:rsidRPr="002126A7">
        <w:t>IDE – интегрированная среда разработки</w:t>
      </w:r>
    </w:p>
    <w:p w14:paraId="7ED4CD4A" w14:textId="3A1069F3" w:rsidR="00532A4D" w:rsidRDefault="00532A4D" w:rsidP="00532A4D">
      <w:pPr>
        <w:pStyle w:val="a3"/>
      </w:pPr>
      <w:r>
        <w:rPr>
          <w:lang w:val="en-US"/>
        </w:rPr>
        <w:t>IP</w:t>
      </w:r>
      <w:r>
        <w:t xml:space="preserve"> </w:t>
      </w:r>
      <w:r w:rsidRPr="00874EBE">
        <w:t>–</w:t>
      </w:r>
      <w:r>
        <w:t xml:space="preserve"> интернет-протокол</w:t>
      </w:r>
    </w:p>
    <w:p w14:paraId="54FD78B7" w14:textId="4A65D9C6" w:rsidR="002126A7" w:rsidRDefault="002126A7" w:rsidP="008532F7">
      <w:pPr>
        <w:pStyle w:val="a3"/>
      </w:pPr>
      <w:r w:rsidRPr="002126A7">
        <w:t>PK – первичный ключ</w:t>
      </w:r>
    </w:p>
    <w:p w14:paraId="02CC5F90" w14:textId="0B1CEF5B" w:rsidR="00532A4D" w:rsidRDefault="00532A4D" w:rsidP="00532A4D">
      <w:pPr>
        <w:pStyle w:val="a3"/>
      </w:pPr>
      <w:r>
        <w:rPr>
          <w:lang w:val="en-US"/>
        </w:rPr>
        <w:t>SQL</w:t>
      </w:r>
      <w:r w:rsidRPr="00874EBE">
        <w:t xml:space="preserve"> –</w:t>
      </w:r>
      <w:r>
        <w:t xml:space="preserve"> язык структурированных запросов</w:t>
      </w:r>
    </w:p>
    <w:p w14:paraId="3DC5CFAA" w14:textId="6B795B02" w:rsidR="00CB5F04" w:rsidRPr="00D73B78" w:rsidRDefault="008532F7" w:rsidP="00D73B78">
      <w:pPr>
        <w:pStyle w:val="a3"/>
      </w:pPr>
      <w:r w:rsidRPr="008532F7">
        <w:rPr>
          <w:lang w:val="en-US"/>
        </w:rPr>
        <w:t>UML</w:t>
      </w:r>
      <w:r w:rsidRPr="004A24BC">
        <w:t xml:space="preserve"> – </w:t>
      </w:r>
      <w:r w:rsidRPr="008532F7">
        <w:t>унифицированный</w:t>
      </w:r>
      <w:r w:rsidRPr="004A24BC">
        <w:t xml:space="preserve"> </w:t>
      </w:r>
      <w:r w:rsidRPr="008532F7">
        <w:t>язык</w:t>
      </w:r>
      <w:r w:rsidRPr="004A24BC">
        <w:t xml:space="preserve"> </w:t>
      </w:r>
      <w:r w:rsidRPr="008532F7">
        <w:t>моделирования</w:t>
      </w:r>
    </w:p>
    <w:p w14:paraId="228A5882" w14:textId="77777777" w:rsidR="00157D07" w:rsidRDefault="008532F7" w:rsidP="008532F7">
      <w:pPr>
        <w:pStyle w:val="a7"/>
      </w:pPr>
      <w:bookmarkStart w:id="1" w:name="_Toc232543413"/>
      <w:r>
        <w:lastRenderedPageBreak/>
        <w:t>Введение</w:t>
      </w:r>
      <w:bookmarkEnd w:id="1"/>
    </w:p>
    <w:p w14:paraId="282F22F3" w14:textId="6B4FB221" w:rsidR="009A6D94" w:rsidRPr="003761DC" w:rsidRDefault="009A6D94" w:rsidP="00135AB1">
      <w:pPr>
        <w:pStyle w:val="a3"/>
      </w:pPr>
      <w:r w:rsidRPr="004E01BE">
        <w:t xml:space="preserve">Базой производственной практики является </w:t>
      </w:r>
      <w:r w:rsidR="004E01BE" w:rsidRPr="004E01BE">
        <w:t>Филиал РТРС Архангельский ОРТПЦ</w:t>
      </w:r>
      <w:r w:rsidRPr="004E01BE">
        <w:t xml:space="preserve">. Основной деятельностью предприятия </w:t>
      </w:r>
      <w:r w:rsidR="004E01BE" w:rsidRPr="004E01BE">
        <w:t>является. обеспеч</w:t>
      </w:r>
      <w:r w:rsidR="00B42D9B">
        <w:t>ение</w:t>
      </w:r>
      <w:r w:rsidR="004E01BE" w:rsidRPr="004E01BE">
        <w:t xml:space="preserve"> эфирн</w:t>
      </w:r>
      <w:r w:rsidR="00B42D9B">
        <w:t>ой</w:t>
      </w:r>
      <w:r w:rsidR="004E01BE" w:rsidRPr="004E01BE">
        <w:t xml:space="preserve"> трансляци</w:t>
      </w:r>
      <w:r w:rsidR="00B42D9B">
        <w:t>и</w:t>
      </w:r>
      <w:r w:rsidR="004E01BE" w:rsidRPr="004E01BE">
        <w:t xml:space="preserve"> пакетов цифровых телеканалов</w:t>
      </w:r>
      <w:r w:rsidR="004E01BE">
        <w:t xml:space="preserve">, </w:t>
      </w:r>
      <w:r w:rsidR="004E01BE" w:rsidRPr="004E01BE">
        <w:t>а также аналогового телевидения и радиовещания.</w:t>
      </w:r>
    </w:p>
    <w:p w14:paraId="335C8F82" w14:textId="691CB16A" w:rsidR="00135AB1" w:rsidRPr="00F31BF1" w:rsidRDefault="00135AB1" w:rsidP="00F31BF1">
      <w:pPr>
        <w:pStyle w:val="a3"/>
      </w:pPr>
      <w:r w:rsidRPr="00F31BF1">
        <w:t>Цел</w:t>
      </w:r>
      <w:r w:rsidR="00B05EB7">
        <w:t>ями</w:t>
      </w:r>
      <w:r w:rsidRPr="00F31BF1">
        <w:t xml:space="preserve"> производственной практики</w:t>
      </w:r>
      <w:r w:rsidR="00B05EB7">
        <w:t xml:space="preserve"> является:</w:t>
      </w:r>
    </w:p>
    <w:p w14:paraId="00FA2FCB" w14:textId="30DC60A1"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11</w:t>
      </w:r>
      <w:r w:rsidRPr="00F31BF1">
        <w:t> «</w:t>
      </w:r>
      <w:r w:rsidR="004E01BE">
        <w:t>Разработка, администрирование и защита баз данных</w:t>
      </w:r>
      <w:r w:rsidRPr="00F31BF1">
        <w:t>» и развитие общих и профессиональных компетенций</w:t>
      </w:r>
      <w:r w:rsidR="00694A36">
        <w:t>;</w:t>
      </w:r>
    </w:p>
    <w:p w14:paraId="19082FC0" w14:textId="4F2D094E"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01</w:t>
      </w:r>
      <w:r w:rsidRPr="00F31BF1">
        <w:t> «</w:t>
      </w:r>
      <w:r w:rsidR="00282736">
        <w:t>Разработка модулей программного обеспечения для компьютерных систем</w:t>
      </w:r>
      <w:r w:rsidRPr="00F31BF1">
        <w:t>» и развитие общих и профессиональных компетенций.</w:t>
      </w:r>
    </w:p>
    <w:p w14:paraId="68CB75BC" w14:textId="23731CC5" w:rsidR="00694A36" w:rsidRPr="000F20EC" w:rsidRDefault="00B05EB7" w:rsidP="000F20EC">
      <w:pPr>
        <w:pStyle w:val="a1"/>
        <w:numPr>
          <w:ilvl w:val="0"/>
          <w:numId w:val="0"/>
        </w:numPr>
        <w:ind w:left="709"/>
      </w:pPr>
      <w:r>
        <w:t>Для достижения этих целей необходимо выполнить следующие задачи</w:t>
      </w:r>
      <w:r w:rsidR="000547B5" w:rsidRPr="00F31BF1">
        <w:t>:</w:t>
      </w:r>
    </w:p>
    <w:p w14:paraId="6070A422" w14:textId="46EC8D45" w:rsidR="00E86806" w:rsidRPr="00F31BF1" w:rsidRDefault="00F655A3" w:rsidP="00BE7B7E">
      <w:pPr>
        <w:pStyle w:val="a1"/>
        <w:numPr>
          <w:ilvl w:val="0"/>
          <w:numId w:val="20"/>
        </w:numPr>
        <w:tabs>
          <w:tab w:val="clear" w:pos="992"/>
          <w:tab w:val="num" w:pos="993"/>
        </w:tabs>
      </w:pPr>
      <w:r>
        <w:t>разработка и создание схемы алгоритма поставленной задачи</w:t>
      </w:r>
      <w:r w:rsidR="00694A36">
        <w:t>;</w:t>
      </w:r>
    </w:p>
    <w:p w14:paraId="5C558956" w14:textId="5C1ED1D6" w:rsidR="00E86806" w:rsidRDefault="00F655A3" w:rsidP="00E86806">
      <w:pPr>
        <w:pStyle w:val="a1"/>
      </w:pPr>
      <w:r>
        <w:t>описание работы программного модуля путём</w:t>
      </w:r>
      <w:r w:rsidRPr="00F655A3">
        <w:t xml:space="preserve"> </w:t>
      </w:r>
      <w:r>
        <w:t xml:space="preserve">создания </w:t>
      </w:r>
      <w:r>
        <w:rPr>
          <w:lang w:val="en-US"/>
        </w:rPr>
        <w:t>UML</w:t>
      </w:r>
      <w:r w:rsidRPr="00F655A3">
        <w:t>-</w:t>
      </w:r>
      <w:r>
        <w:t>диаграммы</w:t>
      </w:r>
      <w:r w:rsidRPr="00F655A3">
        <w:t>;</w:t>
      </w:r>
    </w:p>
    <w:p w14:paraId="199C2661" w14:textId="24745EEB" w:rsidR="00F655A3" w:rsidRPr="00F31BF1" w:rsidRDefault="00C960FE" w:rsidP="00F655A3">
      <w:pPr>
        <w:pStyle w:val="a1"/>
      </w:pPr>
      <w:r>
        <w:t>разработка кода на уровне модуля</w:t>
      </w:r>
      <w:r w:rsidRPr="00C960FE">
        <w:t>;</w:t>
      </w:r>
    </w:p>
    <w:p w14:paraId="69F29071" w14:textId="72458C38" w:rsidR="00F655A3" w:rsidRDefault="00B42D9B" w:rsidP="00E86806">
      <w:pPr>
        <w:pStyle w:val="a1"/>
      </w:pPr>
      <w:r>
        <w:t>разработка кода программного продукта с графическим интерфейсом</w:t>
      </w:r>
      <w:r w:rsidRPr="00B42D9B">
        <w:t>;</w:t>
      </w:r>
    </w:p>
    <w:p w14:paraId="044BBE2A" w14:textId="61335329" w:rsidR="00B42D9B" w:rsidRPr="00F31BF1" w:rsidRDefault="00B42D9B" w:rsidP="00B42D9B">
      <w:pPr>
        <w:pStyle w:val="a1"/>
      </w:pPr>
      <w:r>
        <w:t>отладка программного продукта</w:t>
      </w:r>
      <w:r w:rsidRPr="00B42D9B">
        <w:t>;</w:t>
      </w:r>
    </w:p>
    <w:p w14:paraId="678CB57D" w14:textId="4079EA27" w:rsidR="00B42D9B" w:rsidRPr="00F31BF1" w:rsidRDefault="00B42D9B" w:rsidP="00B42D9B">
      <w:pPr>
        <w:pStyle w:val="a1"/>
      </w:pPr>
      <w:r>
        <w:t>проведение тестирования по</w:t>
      </w:r>
      <w:r w:rsidR="00D359D6">
        <w:t xml:space="preserve"> определённому</w:t>
      </w:r>
      <w:r>
        <w:t xml:space="preserve"> сценарию</w:t>
      </w:r>
      <w:r w:rsidRPr="00B42D9B">
        <w:t>;</w:t>
      </w:r>
    </w:p>
    <w:p w14:paraId="64889037" w14:textId="0C35419E" w:rsidR="00B42D9B" w:rsidRPr="00F31BF1" w:rsidRDefault="00D359D6" w:rsidP="00B42D9B">
      <w:pPr>
        <w:pStyle w:val="a1"/>
      </w:pPr>
      <w:r>
        <w:t>разработка модульных тестов и выполнение автоматизированного тестирования программного модуля</w:t>
      </w:r>
      <w:r w:rsidR="00B42D9B" w:rsidRPr="00B42D9B">
        <w:t>;</w:t>
      </w:r>
    </w:p>
    <w:p w14:paraId="5E9C39F3" w14:textId="04263C19" w:rsidR="00D359D6" w:rsidRDefault="00204329" w:rsidP="00D359D6">
      <w:pPr>
        <w:pStyle w:val="a1"/>
      </w:pPr>
      <w:r>
        <w:t>рефакторинг программного кода</w:t>
      </w:r>
      <w:r w:rsidR="00D359D6" w:rsidRPr="00B42D9B">
        <w:t>;</w:t>
      </w:r>
    </w:p>
    <w:p w14:paraId="450B5EA4" w14:textId="1D35E0EC" w:rsidR="00204329" w:rsidRPr="00F31BF1" w:rsidRDefault="00204329" w:rsidP="00204329">
      <w:pPr>
        <w:pStyle w:val="a1"/>
      </w:pPr>
      <w:r>
        <w:t>оптимизация разработанного программного модуля</w:t>
      </w:r>
      <w:r w:rsidRPr="00B42D9B">
        <w:t>;</w:t>
      </w:r>
    </w:p>
    <w:p w14:paraId="4892563C" w14:textId="0C31F576" w:rsidR="00204329" w:rsidRPr="00F31BF1" w:rsidRDefault="00204329" w:rsidP="00204329">
      <w:pPr>
        <w:pStyle w:val="a1"/>
      </w:pPr>
      <w:r>
        <w:t>разработка мобильного приложения</w:t>
      </w:r>
      <w:r w:rsidRPr="00B42D9B">
        <w:t>;</w:t>
      </w:r>
    </w:p>
    <w:p w14:paraId="2A637850" w14:textId="04251AA7" w:rsidR="00204329" w:rsidRPr="00F31BF1" w:rsidRDefault="00D73B78" w:rsidP="00D359D6">
      <w:pPr>
        <w:pStyle w:val="a1"/>
      </w:pPr>
      <w:r>
        <w:t>выделение объектов и атрибутов в соответствии с заданием;</w:t>
      </w:r>
    </w:p>
    <w:p w14:paraId="53F91A04" w14:textId="77777777" w:rsidR="00D73B78" w:rsidRDefault="00D73B78" w:rsidP="00D73B78">
      <w:pPr>
        <w:pStyle w:val="a1"/>
      </w:pPr>
      <w:r>
        <w:t>построение и обоснование концептуальной модели БД;</w:t>
      </w:r>
    </w:p>
    <w:p w14:paraId="182EDCFD" w14:textId="46EA1509" w:rsidR="00D73B78" w:rsidRPr="00F31BF1" w:rsidRDefault="00D73B78" w:rsidP="00D73B78">
      <w:pPr>
        <w:pStyle w:val="a1"/>
      </w:pPr>
      <w:r>
        <w:t>проектирование логической и физической схемы БД;</w:t>
      </w:r>
    </w:p>
    <w:p w14:paraId="19BC9B63" w14:textId="664E8592" w:rsidR="00D73B78" w:rsidRDefault="00874EBE" w:rsidP="00D73B78">
      <w:pPr>
        <w:pStyle w:val="a1"/>
      </w:pPr>
      <w:r>
        <w:t>формирование и настройка схемы БД;</w:t>
      </w:r>
    </w:p>
    <w:p w14:paraId="7BC1BA41" w14:textId="401AFD9E" w:rsidR="00874EBE" w:rsidRDefault="00874EBE" w:rsidP="00D73B78">
      <w:pPr>
        <w:pStyle w:val="a1"/>
      </w:pPr>
      <w:r>
        <w:lastRenderedPageBreak/>
        <w:t>создание индексов, хранимых процедур и триггеров;</w:t>
      </w:r>
    </w:p>
    <w:p w14:paraId="05EF1591" w14:textId="7D448994" w:rsidR="00874EBE" w:rsidRDefault="00874EBE" w:rsidP="00D73B78">
      <w:pPr>
        <w:pStyle w:val="a1"/>
      </w:pPr>
      <w:r>
        <w:t>заполнение таблиц данными;</w:t>
      </w:r>
    </w:p>
    <w:p w14:paraId="7EBEEAD9" w14:textId="6E4E7917" w:rsidR="00874EBE" w:rsidRDefault="00874EBE" w:rsidP="00D73B78">
      <w:pPr>
        <w:pStyle w:val="a1"/>
      </w:pPr>
      <w:r>
        <w:t>создание запросов к БД;</w:t>
      </w:r>
    </w:p>
    <w:p w14:paraId="5F522B28" w14:textId="31AB30AC" w:rsidR="00874EBE" w:rsidRPr="00F31BF1" w:rsidRDefault="00874EBE" w:rsidP="00D73B78">
      <w:pPr>
        <w:pStyle w:val="a1"/>
      </w:pPr>
      <w:r>
        <w:t>управление пользователя и ролями в конкретной СУБД</w:t>
      </w:r>
      <w:r w:rsidR="00075409">
        <w:t>;</w:t>
      </w:r>
    </w:p>
    <w:p w14:paraId="245FA50E" w14:textId="3F1B8E32" w:rsidR="00B42D9B" w:rsidRPr="00A8744B" w:rsidRDefault="00075409" w:rsidP="00A8744B">
      <w:pPr>
        <w:pStyle w:val="a1"/>
      </w:pPr>
      <w:r w:rsidRPr="00A8744B">
        <w:t>использование стандартных методов защиты данных БД;</w:t>
      </w:r>
    </w:p>
    <w:p w14:paraId="085461A3" w14:textId="4CD40FB7" w:rsidR="00075409" w:rsidRPr="00A8744B" w:rsidRDefault="00075409" w:rsidP="00A8744B">
      <w:pPr>
        <w:pStyle w:val="a1"/>
      </w:pPr>
      <w:r w:rsidRPr="00A8744B">
        <w:t>резервное копирование и восстановление БД.</w:t>
      </w:r>
    </w:p>
    <w:p w14:paraId="242975C2" w14:textId="77777777" w:rsidR="00F93442" w:rsidRPr="00075409" w:rsidRDefault="00F93442" w:rsidP="00E86806">
      <w:pPr>
        <w:pStyle w:val="a3"/>
      </w:pPr>
      <w:r w:rsidRPr="00075409">
        <w:t>Для практикантов предоставляется рабочее место с ПК и всем необходимым для работы программным и аппаратным обеспечением:</w:t>
      </w:r>
    </w:p>
    <w:p w14:paraId="65974B12" w14:textId="6B585536" w:rsidR="00F93442" w:rsidRPr="00075409" w:rsidRDefault="00F93442" w:rsidP="00F93442">
      <w:pPr>
        <w:pStyle w:val="a1"/>
        <w:rPr>
          <w:lang w:val="en-US"/>
        </w:rPr>
      </w:pPr>
      <w:r w:rsidRPr="00075409">
        <w:t>процессор</w:t>
      </w:r>
      <w:r w:rsidRPr="00075409">
        <w:rPr>
          <w:lang w:val="en-US"/>
        </w:rPr>
        <w:t xml:space="preserve">: </w:t>
      </w:r>
      <w:r w:rsidR="00075409" w:rsidRPr="00075409">
        <w:rPr>
          <w:lang w:val="en-US"/>
        </w:rPr>
        <w:t>Intel Core i3-10100 3.6GHz</w:t>
      </w:r>
      <w:r w:rsidRPr="00075409">
        <w:rPr>
          <w:lang w:val="en-US"/>
        </w:rPr>
        <w:t>;</w:t>
      </w:r>
    </w:p>
    <w:p w14:paraId="7827E932" w14:textId="7D1086CD" w:rsidR="00F93442" w:rsidRPr="00075409" w:rsidRDefault="00075409" w:rsidP="00F93442">
      <w:pPr>
        <w:pStyle w:val="a1"/>
      </w:pPr>
      <w:r w:rsidRPr="00075409">
        <w:t>системная плата: MSI H410M-A PRO;</w:t>
      </w:r>
    </w:p>
    <w:p w14:paraId="38EC6503" w14:textId="16DB0779" w:rsidR="00075409" w:rsidRDefault="00B5275E" w:rsidP="00F93442">
      <w:pPr>
        <w:pStyle w:val="a1"/>
      </w:pPr>
      <w:r>
        <w:t>видеокарта: встроенная;</w:t>
      </w:r>
    </w:p>
    <w:p w14:paraId="462940F9" w14:textId="3BBBED52" w:rsidR="00B5275E" w:rsidRDefault="00B5275E" w:rsidP="00F93442">
      <w:pPr>
        <w:pStyle w:val="a1"/>
      </w:pPr>
      <w:r w:rsidRPr="00B5275E">
        <w:t xml:space="preserve">оперативная память: </w:t>
      </w:r>
      <w:r w:rsidR="002F24CE">
        <w:rPr>
          <w:lang w:val="en-US"/>
        </w:rPr>
        <w:t>8</w:t>
      </w:r>
      <w:r w:rsidRPr="00B5275E">
        <w:t xml:space="preserve"> ГБ</w:t>
      </w:r>
      <w:r>
        <w:t>;</w:t>
      </w:r>
    </w:p>
    <w:p w14:paraId="6879CF57" w14:textId="6CE52D52" w:rsidR="00B5275E" w:rsidRDefault="00B5275E" w:rsidP="00F93442">
      <w:pPr>
        <w:pStyle w:val="a1"/>
      </w:pPr>
      <w:r w:rsidRPr="00B5275E">
        <w:t xml:space="preserve">операционная система: </w:t>
      </w:r>
      <w:r w:rsidR="00BC4E20" w:rsidRPr="00BC4E20">
        <w:t>Windows 1</w:t>
      </w:r>
      <w:r w:rsidR="00BC4E20">
        <w:rPr>
          <w:lang w:val="en-US"/>
        </w:rPr>
        <w:t>0</w:t>
      </w:r>
      <w:r w:rsidR="00BC4E20" w:rsidRPr="00BC4E20">
        <w:t xml:space="preserve"> Pro</w:t>
      </w:r>
      <w:r>
        <w:t>;</w:t>
      </w:r>
    </w:p>
    <w:p w14:paraId="64F39E23" w14:textId="3DC29B5B" w:rsidR="00B5275E" w:rsidRPr="00BE7B7E" w:rsidRDefault="00B5275E" w:rsidP="002126A7">
      <w:pPr>
        <w:pStyle w:val="a1"/>
        <w:rPr>
          <w:lang w:val="en-US"/>
        </w:rPr>
      </w:pPr>
      <w:r w:rsidRPr="002126A7">
        <w:t>прикладное</w:t>
      </w:r>
      <w:r w:rsidRPr="00BE7B7E">
        <w:rPr>
          <w:lang w:val="en-US"/>
        </w:rPr>
        <w:t xml:space="preserve"> </w:t>
      </w:r>
      <w:r w:rsidRPr="002126A7">
        <w:t>ПО</w:t>
      </w:r>
      <w:r w:rsidRPr="00BE7B7E">
        <w:rPr>
          <w:lang w:val="en-US"/>
        </w:rPr>
        <w:t xml:space="preserve">: PostgreSQL 16, draw.io, Microsoft Visual Studio 2022, </w:t>
      </w:r>
      <w:r w:rsidR="00747B49" w:rsidRPr="00BE7B7E">
        <w:rPr>
          <w:lang w:val="en-US"/>
        </w:rPr>
        <w:t xml:space="preserve">Android Studio, </w:t>
      </w:r>
      <w:r w:rsidRPr="00BE7B7E">
        <w:rPr>
          <w:lang w:val="en-US"/>
        </w:rPr>
        <w:t>DBeaver Community Edition.</w:t>
      </w:r>
    </w:p>
    <w:p w14:paraId="010458B0" w14:textId="77777777" w:rsidR="00075409" w:rsidRPr="00B5275E" w:rsidRDefault="00075409" w:rsidP="00075409">
      <w:pPr>
        <w:pStyle w:val="a1"/>
        <w:numPr>
          <w:ilvl w:val="0"/>
          <w:numId w:val="0"/>
        </w:numPr>
        <w:ind w:left="709"/>
        <w:rPr>
          <w:highlight w:val="cyan"/>
          <w:lang w:val="en-US"/>
        </w:rPr>
      </w:pPr>
    </w:p>
    <w:p w14:paraId="22117985" w14:textId="77777777" w:rsidR="00810637" w:rsidRPr="00670A29" w:rsidRDefault="00F116CE" w:rsidP="007B1296">
      <w:pPr>
        <w:pStyle w:val="1"/>
      </w:pPr>
      <w:bookmarkStart w:id="2" w:name="_Toc232543414"/>
      <w:r>
        <w:lastRenderedPageBreak/>
        <w:t>Охрана труда и техника безопасности при работе на ПК</w:t>
      </w:r>
      <w:bookmarkEnd w:id="2"/>
    </w:p>
    <w:p w14:paraId="23A9D65F" w14:textId="581111E4" w:rsidR="003C493A" w:rsidRPr="003C493A" w:rsidRDefault="003C493A" w:rsidP="003C493A">
      <w:pPr>
        <w:pStyle w:val="a3"/>
        <w:spacing w:after="482"/>
        <w:rPr>
          <w:b/>
          <w:bCs/>
        </w:rPr>
      </w:pPr>
      <w:r w:rsidRPr="003C493A">
        <w:rPr>
          <w:b/>
          <w:bCs/>
        </w:rPr>
        <w:t>1.</w:t>
      </w:r>
      <w:r>
        <w:rPr>
          <w:b/>
          <w:bCs/>
        </w:rPr>
        <w:t>1</w:t>
      </w:r>
      <w:r w:rsidRPr="003C493A">
        <w:rPr>
          <w:b/>
          <w:bCs/>
        </w:rPr>
        <w:t xml:space="preserve"> Общие требования охраны труда</w:t>
      </w:r>
    </w:p>
    <w:p w14:paraId="3356C12D" w14:textId="311C0B5C" w:rsidR="00495E50" w:rsidRDefault="00495E50" w:rsidP="003C493A">
      <w:pPr>
        <w:pStyle w:val="a3"/>
      </w:pPr>
      <w:r w:rsidRPr="00495E50">
        <w:t xml:space="preserve">К работе на ПК допускаются лица не моложе 18 лет, прошедшие медицинский осмотр, вводный, первичный, противопожарный инструктажи и обучение по охране труда (с присвоением I группы по электробезопасности). Работники обязаны соблюдать правила внутреннего распорядка, установленный режим труда и отдыха. </w:t>
      </w:r>
      <w:r w:rsidR="00D54599">
        <w:t>У</w:t>
      </w:r>
      <w:r w:rsidRPr="00495E50">
        <w:t>станавливаются регламентированные перерывы по 10–15 минут</w:t>
      </w:r>
      <w:r>
        <w:t>.</w:t>
      </w:r>
    </w:p>
    <w:p w14:paraId="0D8F2E42" w14:textId="26B61BD7" w:rsidR="003C493A" w:rsidRPr="003C493A" w:rsidRDefault="003C493A" w:rsidP="003C493A">
      <w:pPr>
        <w:pStyle w:val="a3"/>
      </w:pPr>
      <w:r w:rsidRPr="003C493A">
        <w:t>Требования к организации рабочего места:</w:t>
      </w:r>
    </w:p>
    <w:p w14:paraId="48EE5DC9" w14:textId="7AC86E97" w:rsidR="003C493A" w:rsidRPr="003C493A" w:rsidRDefault="00AF408F" w:rsidP="003C493A">
      <w:pPr>
        <w:pStyle w:val="a1"/>
      </w:pPr>
      <w:r w:rsidRPr="00AF408F">
        <w:t xml:space="preserve">площадь на рабочее место с ЖК-монитором </w:t>
      </w:r>
      <w:r>
        <w:t>–</w:t>
      </w:r>
      <w:r w:rsidRPr="003C493A">
        <w:t xml:space="preserve"> </w:t>
      </w:r>
      <w:r w:rsidRPr="00AF408F">
        <w:t>не менее 4,5 кв. м</w:t>
      </w:r>
      <w:r w:rsidR="00455A9A" w:rsidRPr="00455A9A">
        <w:t>;</w:t>
      </w:r>
    </w:p>
    <w:p w14:paraId="7B90D09E" w14:textId="1FA27DBB" w:rsidR="003C493A" w:rsidRPr="003C493A" w:rsidRDefault="00AF408F" w:rsidP="003C493A">
      <w:pPr>
        <w:pStyle w:val="a1"/>
      </w:pPr>
      <w:r w:rsidRPr="00AF408F">
        <w:t>обязательное заземление оборудования, наличие естественного и искусственного освещения (свет слева)</w:t>
      </w:r>
      <w:r w:rsidR="00455A9A" w:rsidRPr="00455A9A">
        <w:t>;</w:t>
      </w:r>
    </w:p>
    <w:p w14:paraId="13DBA69D" w14:textId="751C0A62" w:rsidR="003C493A" w:rsidRDefault="00AF408F" w:rsidP="003C493A">
      <w:pPr>
        <w:pStyle w:val="a1"/>
      </w:pPr>
      <w:r w:rsidRPr="00AF408F">
        <w:t xml:space="preserve">освещенность стола </w:t>
      </w:r>
      <w:r>
        <w:t>–</w:t>
      </w:r>
      <w:r w:rsidRPr="003C493A">
        <w:t xml:space="preserve"> </w:t>
      </w:r>
      <w:r w:rsidRPr="00AF408F">
        <w:t xml:space="preserve">300–500 лк; расстояние между боковыми поверхностями мониторов </w:t>
      </w:r>
      <w:r>
        <w:t>–</w:t>
      </w:r>
      <w:r w:rsidRPr="003C493A">
        <w:t xml:space="preserve"> </w:t>
      </w:r>
      <w:r w:rsidRPr="00AF408F">
        <w:t>не менее 1,2 м</w:t>
      </w:r>
      <w:r w:rsidR="00455A9A" w:rsidRPr="00455A9A">
        <w:t>;</w:t>
      </w:r>
    </w:p>
    <w:p w14:paraId="7DA02D1D" w14:textId="78471C90" w:rsidR="003C493A" w:rsidRPr="003C493A" w:rsidRDefault="00AF408F" w:rsidP="003C493A">
      <w:pPr>
        <w:pStyle w:val="a1"/>
      </w:pPr>
      <w:r w:rsidRPr="00AF408F">
        <w:t>экран ПК должен находиться на расстоянии 600–700 мм от глаз</w:t>
      </w:r>
      <w:r w:rsidR="00D54599">
        <w:t>;</w:t>
      </w:r>
    </w:p>
    <w:p w14:paraId="383E1B82" w14:textId="17080B4A" w:rsidR="008D515C" w:rsidRDefault="00AF408F" w:rsidP="00AF408F">
      <w:pPr>
        <w:pStyle w:val="a1"/>
      </w:pPr>
      <w:r w:rsidRPr="00AF408F">
        <w:t xml:space="preserve">высота стола </w:t>
      </w:r>
      <w:r w:rsidR="00D54599">
        <w:t>–</w:t>
      </w:r>
      <w:r w:rsidR="00D54599" w:rsidRPr="003C493A">
        <w:t xml:space="preserve"> </w:t>
      </w:r>
      <w:r w:rsidRPr="00AF408F">
        <w:t>725 мм (или регулируемая 680–800 мм), стул подъемно-поворотный с подставкой для ног</w:t>
      </w:r>
      <w:r w:rsidR="003C493A" w:rsidRPr="003C493A">
        <w:t>.</w:t>
      </w:r>
    </w:p>
    <w:p w14:paraId="79857CC9" w14:textId="3B937A6E" w:rsidR="003C493A" w:rsidRPr="003C493A" w:rsidRDefault="00BC603A" w:rsidP="003C493A">
      <w:pPr>
        <w:pStyle w:val="a3"/>
      </w:pPr>
      <w:r w:rsidRPr="00BC603A">
        <w:t>При травмировании или неисправности техники сотрудник обязан прекратить работу и сообщить руководителю. Нахождение на рабочем месте в состоянии опьянения запрещено</w:t>
      </w:r>
      <w:r w:rsidR="003C493A" w:rsidRPr="003C493A">
        <w:t>.</w:t>
      </w:r>
    </w:p>
    <w:p w14:paraId="11111CC4" w14:textId="780683E8" w:rsidR="003C493A" w:rsidRPr="003C493A" w:rsidRDefault="003C493A" w:rsidP="003C493A">
      <w:pPr>
        <w:pStyle w:val="a3"/>
        <w:spacing w:before="482" w:after="482"/>
        <w:rPr>
          <w:b/>
          <w:bCs/>
        </w:rPr>
      </w:pPr>
      <w:r>
        <w:rPr>
          <w:b/>
          <w:bCs/>
        </w:rPr>
        <w:t>1.</w:t>
      </w:r>
      <w:r w:rsidRPr="003C493A">
        <w:rPr>
          <w:b/>
          <w:bCs/>
        </w:rPr>
        <w:t>2 Требования охраны труда перед началом работы</w:t>
      </w:r>
    </w:p>
    <w:p w14:paraId="5889347D" w14:textId="56545F8C" w:rsidR="003C493A" w:rsidRPr="003C493A" w:rsidRDefault="003C493A" w:rsidP="003C493A">
      <w:pPr>
        <w:pStyle w:val="a3"/>
      </w:pPr>
      <w:r w:rsidRPr="003C493A">
        <w:t>Перед началом работы сотрудник обязан:</w:t>
      </w:r>
    </w:p>
    <w:p w14:paraId="22AF7C79" w14:textId="774ED262" w:rsidR="003C493A" w:rsidRPr="003C493A" w:rsidRDefault="00BC603A" w:rsidP="008D515C">
      <w:pPr>
        <w:pStyle w:val="a1"/>
      </w:pPr>
      <w:r w:rsidRPr="00BC603A">
        <w:t>подготовить рабочее место, убрать посторонние предметы</w:t>
      </w:r>
      <w:r w:rsidR="008D515C">
        <w:t>;</w:t>
      </w:r>
    </w:p>
    <w:p w14:paraId="4146F85C" w14:textId="5280FDF7" w:rsidR="003C493A" w:rsidRPr="003C493A" w:rsidRDefault="00BC603A" w:rsidP="008D515C">
      <w:pPr>
        <w:pStyle w:val="a1"/>
      </w:pPr>
      <w:r w:rsidRPr="00BC603A">
        <w:t>проверить правильность подключения техники</w:t>
      </w:r>
      <w:r w:rsidR="008D515C">
        <w:t>;</w:t>
      </w:r>
    </w:p>
    <w:p w14:paraId="17E61292" w14:textId="48683E65" w:rsidR="003C493A" w:rsidRPr="003C493A" w:rsidRDefault="00BC603A" w:rsidP="00BC603A">
      <w:pPr>
        <w:pStyle w:val="a1"/>
      </w:pPr>
      <w:r w:rsidRPr="00BC603A">
        <w:t>очистить экран монитора от пыли, отрегулировать его положение, яркость и контрастность</w:t>
      </w:r>
      <w:r w:rsidR="003C493A" w:rsidRPr="003C493A">
        <w:t>.</w:t>
      </w:r>
    </w:p>
    <w:p w14:paraId="706338D0" w14:textId="22AB170D" w:rsidR="003C493A" w:rsidRPr="003C493A" w:rsidRDefault="003C493A" w:rsidP="003C493A">
      <w:pPr>
        <w:pStyle w:val="a3"/>
        <w:spacing w:before="482" w:after="482"/>
        <w:rPr>
          <w:b/>
          <w:bCs/>
        </w:rPr>
      </w:pPr>
      <w:r>
        <w:rPr>
          <w:b/>
          <w:bCs/>
        </w:rPr>
        <w:lastRenderedPageBreak/>
        <w:t>1.</w:t>
      </w:r>
      <w:r w:rsidRPr="003C493A">
        <w:rPr>
          <w:b/>
          <w:bCs/>
        </w:rPr>
        <w:t>3 Требования охраны труда во время работы</w:t>
      </w:r>
    </w:p>
    <w:p w14:paraId="2987723C" w14:textId="33211ECF" w:rsidR="003C493A" w:rsidRPr="003C493A" w:rsidRDefault="003C493A" w:rsidP="003C493A">
      <w:pPr>
        <w:pStyle w:val="a3"/>
      </w:pPr>
      <w:r w:rsidRPr="003C493A">
        <w:t>Во время работы сотрудник обязан:</w:t>
      </w:r>
    </w:p>
    <w:p w14:paraId="4C362636" w14:textId="0C67131C" w:rsidR="003C493A" w:rsidRPr="003C493A" w:rsidRDefault="00BC603A" w:rsidP="008D515C">
      <w:pPr>
        <w:pStyle w:val="a1"/>
      </w:pPr>
      <w:r w:rsidRPr="00BC603A">
        <w:t>держать открытыми вентиляционные отверстия устройств</w:t>
      </w:r>
      <w:r w:rsidR="00D54599">
        <w:t>;</w:t>
      </w:r>
    </w:p>
    <w:p w14:paraId="5464CB38" w14:textId="20A3C94D" w:rsidR="003C493A" w:rsidRPr="003C493A" w:rsidRDefault="00BC603A" w:rsidP="008D515C">
      <w:pPr>
        <w:pStyle w:val="a1"/>
      </w:pPr>
      <w:r w:rsidRPr="00BC603A">
        <w:t>выполнять порученную работу, по которой пройден инструктаж</w:t>
      </w:r>
      <w:r w:rsidR="008D515C">
        <w:t>;</w:t>
      </w:r>
    </w:p>
    <w:p w14:paraId="39D508DF" w14:textId="59E22A5C" w:rsidR="003C493A" w:rsidRPr="003C493A" w:rsidRDefault="00BC603A" w:rsidP="008D515C">
      <w:pPr>
        <w:pStyle w:val="a1"/>
      </w:pPr>
      <w:r w:rsidRPr="00BC603A">
        <w:t>делать регламентированные перерывы</w:t>
      </w:r>
      <w:r w:rsidR="008D515C">
        <w:t>;</w:t>
      </w:r>
    </w:p>
    <w:p w14:paraId="42611C1A" w14:textId="4DDDD6A9" w:rsidR="00BC603A" w:rsidRDefault="00BC603A" w:rsidP="00BC603A">
      <w:pPr>
        <w:pStyle w:val="a1"/>
      </w:pPr>
      <w:r w:rsidRPr="00BC603A">
        <w:t>чередовать ввод данных и редактирование текстов</w:t>
      </w:r>
      <w:r w:rsidR="00FC5796">
        <w:t>.</w:t>
      </w:r>
    </w:p>
    <w:p w14:paraId="3CC23192" w14:textId="3D24A880" w:rsidR="003C493A" w:rsidRPr="003C493A" w:rsidRDefault="003C493A" w:rsidP="00BE7B7E">
      <w:pPr>
        <w:pStyle w:val="a3"/>
      </w:pPr>
      <w:r w:rsidRPr="003C493A">
        <w:t>Во время работы запрещается:</w:t>
      </w:r>
    </w:p>
    <w:p w14:paraId="00F490B9" w14:textId="76B975E9" w:rsidR="003C493A" w:rsidRPr="003C493A" w:rsidRDefault="00BC603A" w:rsidP="008D515C">
      <w:pPr>
        <w:pStyle w:val="a1"/>
      </w:pPr>
      <w:r w:rsidRPr="00BC603A">
        <w:t>самостоятельно вскрывать, ремонтировать и переключать разъемы кабелей оборудования при включенном питании</w:t>
      </w:r>
      <w:r w:rsidR="008D515C" w:rsidRPr="008D515C">
        <w:t>;</w:t>
      </w:r>
    </w:p>
    <w:p w14:paraId="4160C526" w14:textId="75643720" w:rsidR="003C493A" w:rsidRPr="003C493A" w:rsidRDefault="00BC603A" w:rsidP="008D515C">
      <w:pPr>
        <w:pStyle w:val="a1"/>
      </w:pPr>
      <w:r w:rsidRPr="00BC603A">
        <w:t>допускать попадание влаги на устройства</w:t>
      </w:r>
      <w:r w:rsidR="00A66079">
        <w:t>;</w:t>
      </w:r>
    </w:p>
    <w:p w14:paraId="77D5B96E" w14:textId="332FE6AE" w:rsidR="008D515C" w:rsidRDefault="00BC603A" w:rsidP="00BC603A">
      <w:pPr>
        <w:pStyle w:val="a1"/>
      </w:pPr>
      <w:r w:rsidRPr="00BC603A">
        <w:t>отключать технику от сети путем выдергивания шнура за кабель</w:t>
      </w:r>
      <w:r w:rsidR="003C493A" w:rsidRPr="003C493A">
        <w:t>.</w:t>
      </w:r>
    </w:p>
    <w:p w14:paraId="74BBAE62" w14:textId="2528C18E" w:rsidR="003C493A" w:rsidRPr="008D515C" w:rsidRDefault="003C493A" w:rsidP="008D515C">
      <w:pPr>
        <w:pStyle w:val="a3"/>
      </w:pPr>
      <w:r w:rsidRPr="008D515C">
        <w:t>Непрерывная работа за ПК не должна превышать 2 часов.</w:t>
      </w:r>
    </w:p>
    <w:p w14:paraId="5F1DD624" w14:textId="5893197E" w:rsidR="003C493A" w:rsidRPr="003C493A" w:rsidRDefault="003C493A" w:rsidP="003C493A">
      <w:pPr>
        <w:pStyle w:val="a3"/>
        <w:spacing w:before="482" w:after="482"/>
        <w:rPr>
          <w:b/>
          <w:bCs/>
        </w:rPr>
      </w:pPr>
      <w:r>
        <w:rPr>
          <w:b/>
          <w:bCs/>
        </w:rPr>
        <w:t>1.</w:t>
      </w:r>
      <w:r w:rsidRPr="003C493A">
        <w:rPr>
          <w:b/>
          <w:bCs/>
        </w:rPr>
        <w:t>4 Требования охраны труда в аварийных ситуациях</w:t>
      </w:r>
    </w:p>
    <w:p w14:paraId="16AD1CB1" w14:textId="519390D9" w:rsidR="003C493A" w:rsidRPr="003C493A" w:rsidRDefault="00F1151B" w:rsidP="00F1151B">
      <w:pPr>
        <w:pStyle w:val="a3"/>
      </w:pPr>
      <w:r w:rsidRPr="00F1151B">
        <w:t xml:space="preserve">При обнаружении обрыва проводов, неисправности заземления или появлении запаха гари необходимо немедленно отключить питание оборудования и сообщить руководителю. При возникновении пожара </w:t>
      </w:r>
      <w:r>
        <w:t>–</w:t>
      </w:r>
      <w:r w:rsidRPr="003C493A">
        <w:t xml:space="preserve"> </w:t>
      </w:r>
      <w:r w:rsidRPr="00F1151B">
        <w:t>вызвать пожарную охрану, известить руководство, приступить к эвакуации и тушению первичными средствами. При получении травмы</w:t>
      </w:r>
      <w:r w:rsidR="00FC5796">
        <w:t xml:space="preserve"> </w:t>
      </w:r>
      <w:r>
        <w:t>–</w:t>
      </w:r>
      <w:r w:rsidRPr="003C493A">
        <w:t xml:space="preserve"> </w:t>
      </w:r>
      <w:r w:rsidRPr="00F1151B">
        <w:t>оказать первую помощь, вызвать скорую помощь, и известить руководство</w:t>
      </w:r>
      <w:r w:rsidR="003C493A" w:rsidRPr="003C493A">
        <w:t>.</w:t>
      </w:r>
    </w:p>
    <w:p w14:paraId="0A325E36" w14:textId="55D311F5" w:rsidR="003C493A" w:rsidRPr="003C493A" w:rsidRDefault="008D515C" w:rsidP="008D515C">
      <w:pPr>
        <w:pStyle w:val="a3"/>
        <w:spacing w:before="482" w:after="482"/>
        <w:rPr>
          <w:b/>
          <w:bCs/>
        </w:rPr>
      </w:pPr>
      <w:r>
        <w:rPr>
          <w:b/>
          <w:bCs/>
        </w:rPr>
        <w:t>1.</w:t>
      </w:r>
      <w:r w:rsidR="003C493A" w:rsidRPr="003C493A">
        <w:rPr>
          <w:b/>
          <w:bCs/>
        </w:rPr>
        <w:t>5 Требования охраны труда по окончании работы</w:t>
      </w:r>
    </w:p>
    <w:p w14:paraId="49550207" w14:textId="2CF04600" w:rsidR="003C493A" w:rsidRPr="003C493A" w:rsidRDefault="003C493A" w:rsidP="003C493A">
      <w:pPr>
        <w:pStyle w:val="a3"/>
      </w:pPr>
      <w:r w:rsidRPr="003C493A">
        <w:t>По окончании работы сотрудник обязан:</w:t>
      </w:r>
    </w:p>
    <w:p w14:paraId="5D3B9A29" w14:textId="679B015D" w:rsidR="003C493A" w:rsidRPr="003C493A" w:rsidRDefault="00BC603A" w:rsidP="008D515C">
      <w:pPr>
        <w:pStyle w:val="a1"/>
      </w:pPr>
      <w:r>
        <w:t>о</w:t>
      </w:r>
      <w:r w:rsidR="003C493A" w:rsidRPr="003C493A">
        <w:t>тключить питание компьютера</w:t>
      </w:r>
      <w:r w:rsidR="008D515C">
        <w:t>;</w:t>
      </w:r>
    </w:p>
    <w:p w14:paraId="52960C02" w14:textId="44A163F5" w:rsidR="003C493A" w:rsidRPr="003C493A" w:rsidRDefault="00BC603A" w:rsidP="008D515C">
      <w:pPr>
        <w:pStyle w:val="a1"/>
      </w:pPr>
      <w:r>
        <w:t>п</w:t>
      </w:r>
      <w:r w:rsidR="003C493A" w:rsidRPr="003C493A">
        <w:t>ривести рабочее место в надлежащий</w:t>
      </w:r>
      <w:r w:rsidR="008D515C">
        <w:t xml:space="preserve"> вид;</w:t>
      </w:r>
    </w:p>
    <w:p w14:paraId="7FC0CD88" w14:textId="0A6C9865" w:rsidR="002F1F23" w:rsidRPr="00BC603A" w:rsidRDefault="00BC603A" w:rsidP="00BC603A">
      <w:pPr>
        <w:pStyle w:val="a1"/>
      </w:pPr>
      <w:r>
        <w:t>т</w:t>
      </w:r>
      <w:r w:rsidR="003C493A" w:rsidRPr="003C493A">
        <w:t>щательно вымыть руки с мылом</w:t>
      </w:r>
      <w:r w:rsidR="008D515C">
        <w:t>.</w:t>
      </w:r>
      <w:r w:rsidR="004417FD" w:rsidRPr="00BC603A">
        <w:rPr>
          <w:highlight w:val="blue"/>
        </w:rPr>
        <w:br w:type="page"/>
      </w:r>
    </w:p>
    <w:p w14:paraId="3E5434C0" w14:textId="77777777" w:rsidR="00F116CE" w:rsidRDefault="00F116CE" w:rsidP="00F116CE">
      <w:pPr>
        <w:pStyle w:val="1"/>
      </w:pPr>
      <w:bookmarkStart w:id="3" w:name="_Toc232543415"/>
      <w:r>
        <w:lastRenderedPageBreak/>
        <w:t>Выполнение работ по ПМ.11</w:t>
      </w:r>
      <w:bookmarkEnd w:id="3"/>
    </w:p>
    <w:p w14:paraId="3F787E92" w14:textId="77777777" w:rsidR="00F116CE" w:rsidRDefault="00F116CE" w:rsidP="00046A82">
      <w:pPr>
        <w:pStyle w:val="2"/>
      </w:pPr>
      <w:bookmarkStart w:id="4" w:name="_Toc232543416"/>
      <w:r>
        <w:t>Проектирование</w:t>
      </w:r>
      <w:r w:rsidR="00046A82">
        <w:t xml:space="preserve"> базы данных</w:t>
      </w:r>
      <w:bookmarkEnd w:id="4"/>
    </w:p>
    <w:p w14:paraId="68D5A2C1" w14:textId="5DBD193A" w:rsidR="001420B6" w:rsidRPr="000C1357" w:rsidRDefault="001420B6" w:rsidP="00046A82">
      <w:pPr>
        <w:pStyle w:val="a3"/>
      </w:pPr>
      <w:r w:rsidRPr="000C1357">
        <w:t>Предприятию требуется</w:t>
      </w:r>
      <w:r w:rsidR="00AE78DA">
        <w:t xml:space="preserve"> собирать и</w:t>
      </w:r>
      <w:r w:rsidRPr="000C1357">
        <w:t xml:space="preserve"> </w:t>
      </w:r>
      <w:r w:rsidR="000C1357" w:rsidRPr="000C1357">
        <w:t>логирова</w:t>
      </w:r>
      <w:r w:rsidR="00AE78DA">
        <w:t>ть</w:t>
      </w:r>
      <w:r w:rsidR="000C1357" w:rsidRPr="000C1357">
        <w:t xml:space="preserve"> показани</w:t>
      </w:r>
      <w:r w:rsidR="00AE78DA">
        <w:t>я</w:t>
      </w:r>
      <w:r w:rsidR="000C1357" w:rsidRPr="000C1357">
        <w:t xml:space="preserve"> приборов.</w:t>
      </w:r>
    </w:p>
    <w:p w14:paraId="43F8AA60" w14:textId="188ADCDB" w:rsidR="00C57ED8" w:rsidRDefault="001420B6" w:rsidP="00FC5796">
      <w:pPr>
        <w:pStyle w:val="a3"/>
      </w:pPr>
      <w:r w:rsidRPr="000C1357">
        <w:t>В БД требуется хранить</w:t>
      </w:r>
      <w:r w:rsidR="00371B3A">
        <w:t xml:space="preserve"> информацию об оборудовании, каждое оборудование имеет свой</w:t>
      </w:r>
      <w:r w:rsidR="00BE43EE">
        <w:t xml:space="preserve"> уникальный</w:t>
      </w:r>
      <w:r w:rsidR="00371B3A">
        <w:t xml:space="preserve"> серийный номер</w:t>
      </w:r>
      <w:r w:rsidR="00BE43EE">
        <w:t>, название, модель</w:t>
      </w:r>
      <w:r w:rsidR="00FC5796">
        <w:t>,</w:t>
      </w:r>
      <w:r w:rsidR="00BE43EE">
        <w:t xml:space="preserve"> уникальный </w:t>
      </w:r>
      <w:r w:rsidR="00BE43EE">
        <w:rPr>
          <w:lang w:val="en-US"/>
        </w:rPr>
        <w:t>IP</w:t>
      </w:r>
      <w:r w:rsidR="00BE43EE" w:rsidRPr="00BE43EE">
        <w:t>-</w:t>
      </w:r>
      <w:r w:rsidR="00BE43EE">
        <w:t>адрес</w:t>
      </w:r>
      <w:r w:rsidR="00C57ED8">
        <w:t>, и статус.</w:t>
      </w:r>
      <w:r w:rsidR="00FC5796">
        <w:t xml:space="preserve"> </w:t>
      </w:r>
      <w:r w:rsidR="00C57ED8">
        <w:t>Список показателей приборов содержит уникальный идентификатор, название, единица измерения (необязательно), значени</w:t>
      </w:r>
      <w:r w:rsidR="00FC5796">
        <w:t>я</w:t>
      </w:r>
      <w:r w:rsidR="00C57ED8">
        <w:t xml:space="preserve"> нормы (необязательно), значение показания, дата получения данных и статус.</w:t>
      </w:r>
      <w:r w:rsidR="00FC5796">
        <w:t xml:space="preserve"> </w:t>
      </w:r>
      <w:r w:rsidR="00BA4FDE">
        <w:t>Также требуется хранить данные о пользователях: Логин, пароль, ФИО</w:t>
      </w:r>
      <w:r w:rsidR="00922DCC">
        <w:t xml:space="preserve"> и роль. Необходимо хранить информацию о сессиях пользователей: уникальные токен обновления и устройство, дата окончания сессии.</w:t>
      </w:r>
    </w:p>
    <w:p w14:paraId="5944754B" w14:textId="3F6692F8" w:rsidR="00694074" w:rsidRDefault="00694074" w:rsidP="00881619">
      <w:pPr>
        <w:pStyle w:val="3"/>
      </w:pPr>
      <w:bookmarkStart w:id="5" w:name="_Toc232543417"/>
      <w:r w:rsidRPr="00F31BF1">
        <w:t>Проектирование концептуальной модели</w:t>
      </w:r>
      <w:bookmarkEnd w:id="5"/>
    </w:p>
    <w:p w14:paraId="756F2910" w14:textId="1857FA87" w:rsidR="00B63EDA" w:rsidRDefault="00B63EDA" w:rsidP="00046A82">
      <w:pPr>
        <w:pStyle w:val="a3"/>
        <w:rPr>
          <w:rFonts w:ascii="TimesNewRomanPSMT" w:hAnsi="TimesNewRomanPSMT"/>
          <w:color w:val="000000"/>
          <w:szCs w:val="28"/>
        </w:rPr>
      </w:pPr>
      <w:r w:rsidRPr="00371B3A">
        <w:rPr>
          <w:rFonts w:ascii="TimesNewRomanPSMT" w:hAnsi="TimesNewRomanPSMT"/>
          <w:color w:val="000000"/>
          <w:szCs w:val="28"/>
        </w:rPr>
        <w:t>На рисунке 1 показана концептуальная модель предметной области в виде ERD, созданная с помощью средства проектирования Draw.io.</w:t>
      </w:r>
      <w:r w:rsidR="008A7578" w:rsidRPr="008A7578">
        <w:rPr>
          <w:noProof/>
        </w:rPr>
        <w:t xml:space="preserve"> </w:t>
      </w:r>
    </w:p>
    <w:p w14:paraId="6F65B17C" w14:textId="5A9A12AD" w:rsidR="00922DCC" w:rsidRPr="003761DC" w:rsidRDefault="00C87E63" w:rsidP="00FC5796">
      <w:pPr>
        <w:pStyle w:val="afd"/>
      </w:pPr>
      <w:r>
        <w:drawing>
          <wp:inline distT="0" distB="0" distL="0" distR="0" wp14:anchorId="069D9AD9" wp14:editId="59FFD1BF">
            <wp:extent cx="5939790" cy="2110105"/>
            <wp:effectExtent l="0" t="0" r="3810" b="4445"/>
            <wp:docPr id="2268094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3CF3" w14:textId="46F73BB0" w:rsidR="00C87E63" w:rsidRPr="00C87E63" w:rsidRDefault="00907A2C" w:rsidP="00C87E63">
      <w:pPr>
        <w:pStyle w:val="afe"/>
        <w:rPr>
          <w:lang w:val="en-US"/>
        </w:rPr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7B730C" w:rsidRPr="00CB5F04">
        <w:rPr>
          <w:noProof/>
        </w:rPr>
        <w:t xml:space="preserve">Рисунок </w:t>
      </w:r>
      <w:r w:rsidR="007B730C">
        <w:rPr>
          <w:noProof/>
        </w:rPr>
        <w:t>1</w:t>
      </w:r>
      <w:r w:rsidR="007B730C" w:rsidRPr="00CB5F04">
        <w:rPr>
          <w:noProof/>
        </w:rPr>
        <w:t xml:space="preserve"> – </w:t>
      </w:r>
      <w:r w:rsidRPr="00CB5F04">
        <w:fldChar w:fldCharType="end"/>
      </w:r>
      <w:r w:rsidR="009171D5" w:rsidRPr="00CB5F04">
        <w:t>Концептуальная модель</w:t>
      </w:r>
    </w:p>
    <w:p w14:paraId="51460334" w14:textId="78B0D963" w:rsidR="00694074" w:rsidRPr="00694074" w:rsidRDefault="00694074" w:rsidP="00881619">
      <w:pPr>
        <w:pStyle w:val="3"/>
      </w:pPr>
      <w:bookmarkStart w:id="6" w:name="_Toc232543418"/>
      <w:r w:rsidRPr="00F31BF1">
        <w:lastRenderedPageBreak/>
        <w:t>Проектирование логической модели</w:t>
      </w:r>
      <w:bookmarkEnd w:id="6"/>
    </w:p>
    <w:p w14:paraId="2BDB8D56" w14:textId="3390AA32" w:rsidR="001420B6" w:rsidRPr="00694074" w:rsidRDefault="00694074" w:rsidP="001420B6">
      <w:pPr>
        <w:pStyle w:val="a3"/>
        <w:rPr>
          <w:rFonts w:ascii="TimesNewRomanPSMT" w:hAnsi="TimesNewRomanPSMT"/>
          <w:color w:val="000000"/>
          <w:szCs w:val="28"/>
        </w:rPr>
      </w:pPr>
      <w:r w:rsidRPr="00694074">
        <w:t>СУБД PostgreSQL</w:t>
      </w:r>
      <w:r w:rsidR="001420B6" w:rsidRPr="00694074">
        <w:t xml:space="preserve">, выбранная </w:t>
      </w:r>
      <w:r w:rsidR="001420B6" w:rsidRPr="00694074">
        <w:rPr>
          <w:rFonts w:ascii="TimesNewRomanPSMT" w:hAnsi="TimesNewRomanPSMT"/>
          <w:color w:val="000000"/>
          <w:szCs w:val="28"/>
        </w:rPr>
        <w:t>для хранения данных, является реляционной, поэтому требуется преобразовать разработанную концептуальную модель в логическую:</w:t>
      </w:r>
    </w:p>
    <w:p w14:paraId="7DB343A7" w14:textId="44877362" w:rsidR="001420B6" w:rsidRPr="009605EA" w:rsidRDefault="009605EA" w:rsidP="001420B6">
      <w:pPr>
        <w:pStyle w:val="a1"/>
      </w:pPr>
      <w:r>
        <w:rPr>
          <w:color w:val="000000"/>
          <w:szCs w:val="28"/>
        </w:rPr>
        <w:t>с</w:t>
      </w:r>
      <w:r w:rsidRPr="009605EA">
        <w:rPr>
          <w:color w:val="000000"/>
          <w:szCs w:val="28"/>
        </w:rPr>
        <w:t xml:space="preserve">вязь между сущностями </w:t>
      </w:r>
      <w:r>
        <w:rPr>
          <w:color w:val="000000"/>
          <w:szCs w:val="28"/>
        </w:rPr>
        <w:t>«</w:t>
      </w:r>
      <w:r w:rsidR="0024170E">
        <w:rPr>
          <w:color w:val="000000"/>
          <w:szCs w:val="28"/>
        </w:rPr>
        <w:t>Оборудование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 и </w:t>
      </w:r>
      <w:r>
        <w:rPr>
          <w:color w:val="000000"/>
          <w:szCs w:val="28"/>
        </w:rPr>
        <w:t>«</w:t>
      </w:r>
      <w:r w:rsidR="0024170E">
        <w:rPr>
          <w:color w:val="000000"/>
          <w:szCs w:val="28"/>
        </w:rPr>
        <w:t>Показатели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 1:M </w:t>
      </w:r>
      <w:r>
        <w:rPr>
          <w:color w:val="000000"/>
          <w:szCs w:val="28"/>
        </w:rPr>
        <w:t>необязательна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для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сущности «</w:t>
      </w:r>
      <w:r w:rsidR="0024170E">
        <w:rPr>
          <w:color w:val="000000"/>
          <w:szCs w:val="28"/>
        </w:rPr>
        <w:t>Оборудование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, поэтому </w:t>
      </w:r>
      <w:r>
        <w:rPr>
          <w:color w:val="000000"/>
          <w:szCs w:val="28"/>
        </w:rPr>
        <w:t xml:space="preserve">формируется </w:t>
      </w:r>
      <w:r w:rsidR="00523B70">
        <w:rPr>
          <w:color w:val="000000"/>
          <w:szCs w:val="28"/>
        </w:rPr>
        <w:t>два</w:t>
      </w:r>
      <w:r>
        <w:rPr>
          <w:color w:val="000000"/>
          <w:szCs w:val="28"/>
        </w:rPr>
        <w:t xml:space="preserve"> отношения с внешним ключом в отношении «</w:t>
      </w:r>
      <w:r w:rsidR="0024170E">
        <w:rPr>
          <w:color w:val="000000"/>
          <w:szCs w:val="28"/>
        </w:rPr>
        <w:t>Показатели</w:t>
      </w:r>
      <w:r>
        <w:rPr>
          <w:color w:val="000000"/>
          <w:szCs w:val="28"/>
        </w:rPr>
        <w:t>»</w:t>
      </w:r>
      <w:r w:rsidR="00FE73DA">
        <w:rPr>
          <w:rFonts w:asciiTheme="minorHAnsi" w:hAnsiTheme="minorHAnsi"/>
          <w:color w:val="000000"/>
          <w:szCs w:val="28"/>
        </w:rPr>
        <w:t>;</w:t>
      </w:r>
    </w:p>
    <w:p w14:paraId="3D07411A" w14:textId="5F95EFB4" w:rsidR="0024170E" w:rsidRPr="009605EA" w:rsidRDefault="0024170E" w:rsidP="0024170E">
      <w:pPr>
        <w:pStyle w:val="a1"/>
      </w:pPr>
      <w:r>
        <w:rPr>
          <w:color w:val="000000"/>
          <w:szCs w:val="28"/>
        </w:rPr>
        <w:t>с</w:t>
      </w:r>
      <w:r w:rsidRPr="009605EA">
        <w:rPr>
          <w:color w:val="000000"/>
          <w:szCs w:val="28"/>
        </w:rPr>
        <w:t xml:space="preserve">вязь между сущностями </w:t>
      </w:r>
      <w:r>
        <w:rPr>
          <w:color w:val="000000"/>
          <w:szCs w:val="28"/>
        </w:rPr>
        <w:t>«Показатели»</w:t>
      </w:r>
      <w:r w:rsidRPr="009605EA">
        <w:rPr>
          <w:color w:val="000000"/>
          <w:szCs w:val="28"/>
        </w:rPr>
        <w:t xml:space="preserve"> и </w:t>
      </w:r>
      <w:r>
        <w:rPr>
          <w:color w:val="000000"/>
          <w:szCs w:val="28"/>
        </w:rPr>
        <w:t>«Тип показателя»</w:t>
      </w:r>
      <w:r w:rsidRPr="009605EA">
        <w:rPr>
          <w:color w:val="000000"/>
          <w:szCs w:val="28"/>
        </w:rPr>
        <w:t xml:space="preserve"> 1:M </w:t>
      </w:r>
      <w:r>
        <w:rPr>
          <w:color w:val="000000"/>
          <w:szCs w:val="28"/>
        </w:rPr>
        <w:t>необязательна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для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сущности «Тип показателя»</w:t>
      </w:r>
      <w:r w:rsidRPr="009605EA">
        <w:rPr>
          <w:color w:val="000000"/>
          <w:szCs w:val="28"/>
        </w:rPr>
        <w:t xml:space="preserve">, поэтому </w:t>
      </w:r>
      <w:r>
        <w:rPr>
          <w:color w:val="000000"/>
          <w:szCs w:val="28"/>
        </w:rPr>
        <w:t xml:space="preserve">формируется </w:t>
      </w:r>
      <w:r w:rsidR="00523B70">
        <w:rPr>
          <w:color w:val="000000"/>
          <w:szCs w:val="28"/>
        </w:rPr>
        <w:t>два</w:t>
      </w:r>
      <w:r>
        <w:rPr>
          <w:color w:val="000000"/>
          <w:szCs w:val="28"/>
        </w:rPr>
        <w:t xml:space="preserve"> отношения с внешним ключом в отношении «Показатели»</w:t>
      </w:r>
      <w:r w:rsidR="00A872B9" w:rsidRPr="00A872B9">
        <w:rPr>
          <w:rFonts w:ascii="TimesNewRomanPSMT" w:hAnsi="TimesNewRomanPSMT"/>
          <w:color w:val="000000"/>
          <w:szCs w:val="28"/>
        </w:rPr>
        <w:t>;</w:t>
      </w:r>
    </w:p>
    <w:p w14:paraId="22841F50" w14:textId="3FD583DA" w:rsidR="009605EA" w:rsidRPr="009605EA" w:rsidRDefault="0024170E" w:rsidP="001420B6">
      <w:pPr>
        <w:pStyle w:val="a1"/>
      </w:pPr>
      <w:r>
        <w:t>с</w:t>
      </w:r>
      <w:r w:rsidRPr="0024170E">
        <w:t xml:space="preserve">вязи между сущностью </w:t>
      </w:r>
      <w:r>
        <w:t>«</w:t>
      </w:r>
      <w:r w:rsidRPr="0024170E">
        <w:t>Статус</w:t>
      </w:r>
      <w:r>
        <w:t>»</w:t>
      </w:r>
      <w:r w:rsidRPr="0024170E">
        <w:t xml:space="preserve"> и сущностями </w:t>
      </w:r>
      <w:r>
        <w:t>«</w:t>
      </w:r>
      <w:r w:rsidRPr="0024170E">
        <w:t>Оборудование</w:t>
      </w:r>
      <w:r>
        <w:t>»</w:t>
      </w:r>
      <w:r w:rsidRPr="0024170E">
        <w:t xml:space="preserve"> и </w:t>
      </w:r>
      <w:r>
        <w:t>«</w:t>
      </w:r>
      <w:r w:rsidRPr="0024170E">
        <w:t>Показатели</w:t>
      </w:r>
      <w:r>
        <w:t>»</w:t>
      </w:r>
      <w:r w:rsidRPr="0024170E">
        <w:t xml:space="preserve"> 1:M, поэтому формируются внешние ключи в </w:t>
      </w:r>
      <w:r w:rsidR="008A7C5F" w:rsidRPr="0024170E">
        <w:t>отношен</w:t>
      </w:r>
      <w:r w:rsidR="008A7C5F">
        <w:t>иях</w:t>
      </w:r>
      <w:r w:rsidRPr="0024170E">
        <w:t xml:space="preserve"> </w:t>
      </w:r>
      <w:r>
        <w:t>«</w:t>
      </w:r>
      <w:r w:rsidRPr="0024170E">
        <w:t>Оборудование</w:t>
      </w:r>
      <w:r>
        <w:t>»</w:t>
      </w:r>
      <w:r w:rsidRPr="0024170E">
        <w:t xml:space="preserve"> и </w:t>
      </w:r>
      <w:r>
        <w:t>«</w:t>
      </w:r>
      <w:r w:rsidRPr="0024170E">
        <w:t>Показатели</w:t>
      </w:r>
      <w:r>
        <w:t>»</w:t>
      </w:r>
      <w:r w:rsidRPr="0024170E">
        <w:t>.</w:t>
      </w:r>
    </w:p>
    <w:p w14:paraId="61375A7F" w14:textId="77777777" w:rsidR="00B63EDA" w:rsidRPr="003761DC" w:rsidRDefault="00B63EDA" w:rsidP="00B63EDA">
      <w:pPr>
        <w:pStyle w:val="a3"/>
      </w:pPr>
      <w:r w:rsidRPr="00694074">
        <w:t>На рисунке 2 показана логическая модель предметной области, полученная путем преобразования концептуальной модели и созданная с помощью средства проектирования Draw.io.</w:t>
      </w:r>
    </w:p>
    <w:p w14:paraId="2397ABA8" w14:textId="695A1855" w:rsidR="001420B6" w:rsidRPr="00D4489E" w:rsidRDefault="00C854A0" w:rsidP="001420B6">
      <w:pPr>
        <w:pStyle w:val="afd"/>
      </w:pPr>
      <w:r>
        <w:drawing>
          <wp:inline distT="0" distB="0" distL="0" distR="0" wp14:anchorId="1136065C" wp14:editId="42080521">
            <wp:extent cx="5939790" cy="2381250"/>
            <wp:effectExtent l="0" t="0" r="3810" b="0"/>
            <wp:docPr id="16632514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4074" w:rsidRPr="001420B6">
        <w:rPr>
          <w:lang w:eastAsia="ru-RU"/>
        </w:rPr>
        <w:t xml:space="preserve"> </w:t>
      </w:r>
    </w:p>
    <w:p w14:paraId="0CA106A1" w14:textId="751AE9C5" w:rsidR="001420B6" w:rsidRPr="001420B6" w:rsidRDefault="001420B6" w:rsidP="001420B6">
      <w:pPr>
        <w:pStyle w:val="afe"/>
      </w:pPr>
      <w:r w:rsidRPr="00CE3B5E">
        <w:fldChar w:fldCharType="begin"/>
      </w:r>
      <w:r w:rsidRPr="00CE3B5E">
        <w:instrText xml:space="preserve"> SEQ </w:instrText>
      </w:r>
      <w:r w:rsidRPr="00CE3B5E">
        <w:rPr>
          <w:lang w:val="en-US"/>
        </w:rPr>
        <w:instrText>Image</w:instrText>
      </w:r>
      <w:r w:rsidRPr="00CE3B5E">
        <w:instrText xml:space="preserve"> \# "Рисунок # – " </w:instrText>
      </w:r>
      <w:r w:rsidRPr="00CE3B5E">
        <w:fldChar w:fldCharType="separate"/>
      </w:r>
      <w:r w:rsidR="007B730C" w:rsidRPr="00CE3B5E">
        <w:rPr>
          <w:noProof/>
        </w:rPr>
        <w:t xml:space="preserve">Рисунок </w:t>
      </w:r>
      <w:r w:rsidR="007B730C">
        <w:rPr>
          <w:noProof/>
        </w:rPr>
        <w:t>2</w:t>
      </w:r>
      <w:r w:rsidR="007B730C" w:rsidRPr="00CE3B5E">
        <w:rPr>
          <w:noProof/>
        </w:rPr>
        <w:t xml:space="preserve"> – </w:t>
      </w:r>
      <w:r w:rsidRPr="00CE3B5E">
        <w:fldChar w:fldCharType="end"/>
      </w:r>
      <w:r w:rsidR="00B63EDA">
        <w:t>Логическая модель</w:t>
      </w:r>
    </w:p>
    <w:p w14:paraId="1888039D" w14:textId="62436860" w:rsidR="001420B6" w:rsidRPr="004A24BC" w:rsidRDefault="001420B6" w:rsidP="00881619">
      <w:pPr>
        <w:pStyle w:val="3"/>
      </w:pPr>
      <w:bookmarkStart w:id="7" w:name="_Toc232543419"/>
      <w:r w:rsidRPr="00F31BF1">
        <w:lastRenderedPageBreak/>
        <w:t>Проектирование физической модели</w:t>
      </w:r>
      <w:bookmarkEnd w:id="7"/>
    </w:p>
    <w:p w14:paraId="718F5FA6" w14:textId="55F727CB" w:rsidR="00175109" w:rsidRPr="00175109" w:rsidRDefault="00175109" w:rsidP="001420B6">
      <w:pPr>
        <w:pStyle w:val="a3"/>
      </w:pPr>
      <w:r w:rsidRPr="00694074">
        <w:t xml:space="preserve">На рисунке </w:t>
      </w:r>
      <w:r w:rsidRPr="00175109">
        <w:t>3</w:t>
      </w:r>
      <w:r w:rsidRPr="00694074">
        <w:t xml:space="preserve"> показана </w:t>
      </w:r>
      <w:r>
        <w:t>физическая</w:t>
      </w:r>
      <w:r w:rsidRPr="00694074">
        <w:t xml:space="preserve"> модель предметной области, </w:t>
      </w:r>
      <w:r>
        <w:t>разработанная на основе логической модели для</w:t>
      </w:r>
      <w:r w:rsidR="00470530">
        <w:t xml:space="preserve"> СУБД</w:t>
      </w:r>
      <w:r>
        <w:t xml:space="preserve"> </w:t>
      </w:r>
      <w:r w:rsidRPr="00B5275E">
        <w:rPr>
          <w:lang w:val="en-US"/>
        </w:rPr>
        <w:t>DBeaver</w:t>
      </w:r>
      <w:r w:rsidRPr="00175109">
        <w:t xml:space="preserve"> </w:t>
      </w:r>
      <w:r w:rsidRPr="00B5275E">
        <w:rPr>
          <w:lang w:val="en-US"/>
        </w:rPr>
        <w:t>Community</w:t>
      </w:r>
      <w:r w:rsidRPr="00175109">
        <w:t xml:space="preserve"> </w:t>
      </w:r>
      <w:r w:rsidRPr="00B5275E">
        <w:rPr>
          <w:lang w:val="en-US"/>
        </w:rPr>
        <w:t>Edition</w:t>
      </w:r>
      <w:r>
        <w:t>.</w:t>
      </w:r>
    </w:p>
    <w:p w14:paraId="34FF6F8F" w14:textId="6CE2522C" w:rsidR="00B63EDA" w:rsidRDefault="00523B70" w:rsidP="00B63EDA">
      <w:pPr>
        <w:pStyle w:val="afd"/>
      </w:pPr>
      <w:r>
        <w:drawing>
          <wp:inline distT="0" distB="0" distL="0" distR="0" wp14:anchorId="76479F3C" wp14:editId="7630957C">
            <wp:extent cx="5939790" cy="5054600"/>
            <wp:effectExtent l="0" t="0" r="3810" b="0"/>
            <wp:docPr id="17606702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8C67" w14:textId="3CC4747B" w:rsidR="00B63EDA" w:rsidRPr="00B63EDA" w:rsidRDefault="00B63EDA" w:rsidP="00B63EDA">
      <w:pPr>
        <w:pStyle w:val="afe"/>
      </w:pPr>
      <w:r w:rsidRPr="00B63EDA">
        <w:rPr>
          <w:rFonts w:ascii="TimesNewRomanPSMT" w:hAnsi="TimesNewRomanPSMT"/>
          <w:color w:val="000000"/>
          <w:szCs w:val="28"/>
        </w:rPr>
        <w:fldChar w:fldCharType="begin"/>
      </w:r>
      <w:r w:rsidRPr="00B63EDA">
        <w:rPr>
          <w:rFonts w:ascii="TimesNewRomanPSMT" w:hAnsi="TimesNewRomanPSMT"/>
          <w:color w:val="000000"/>
          <w:szCs w:val="28"/>
        </w:rPr>
        <w:instrText xml:space="preserve"> SEQ </w:instrText>
      </w:r>
      <w:r w:rsidRPr="00B63EDA">
        <w:rPr>
          <w:rFonts w:ascii="TimesNewRomanPSMT" w:hAnsi="TimesNewRomanPSMT"/>
          <w:color w:val="000000"/>
          <w:szCs w:val="28"/>
          <w:lang w:val="en-US"/>
        </w:rPr>
        <w:instrText>Image</w:instrText>
      </w:r>
      <w:r w:rsidRPr="00B63EDA">
        <w:rPr>
          <w:rFonts w:ascii="TimesNewRomanPSMT" w:hAnsi="TimesNewRomanPSMT"/>
          <w:color w:val="000000"/>
          <w:szCs w:val="28"/>
        </w:rPr>
        <w:instrText xml:space="preserve"> \# "Рисунок # – " </w:instrText>
      </w:r>
      <w:r w:rsidRPr="00B63EDA">
        <w:rPr>
          <w:rFonts w:ascii="TimesNewRomanPSMT" w:hAnsi="TimesNewRomanPSMT"/>
          <w:color w:val="000000"/>
          <w:szCs w:val="28"/>
        </w:rPr>
        <w:fldChar w:fldCharType="separate"/>
      </w:r>
      <w:r w:rsidR="007B730C" w:rsidRPr="00B63EDA">
        <w:rPr>
          <w:rFonts w:ascii="TimesNewRomanPSMT" w:hAnsi="TimesNewRomanPSMT"/>
          <w:noProof/>
          <w:color w:val="000000"/>
          <w:szCs w:val="28"/>
        </w:rPr>
        <w:t xml:space="preserve">Рисунок </w:t>
      </w:r>
      <w:r w:rsidR="007B730C">
        <w:rPr>
          <w:rFonts w:ascii="TimesNewRomanPSMT" w:hAnsi="TimesNewRomanPSMT"/>
          <w:noProof/>
          <w:color w:val="000000"/>
          <w:szCs w:val="28"/>
        </w:rPr>
        <w:t>3</w:t>
      </w:r>
      <w:r w:rsidR="007B730C" w:rsidRPr="00B63EDA">
        <w:rPr>
          <w:rFonts w:ascii="TimesNewRomanPSMT" w:hAnsi="TimesNewRomanPSMT"/>
          <w:noProof/>
          <w:color w:val="000000"/>
          <w:szCs w:val="28"/>
        </w:rPr>
        <w:t xml:space="preserve"> – </w:t>
      </w:r>
      <w:r w:rsidRPr="00B63EDA">
        <w:rPr>
          <w:rFonts w:ascii="TimesNewRomanPSMT" w:hAnsi="TimesNewRomanPSMT"/>
          <w:color w:val="000000"/>
          <w:szCs w:val="28"/>
        </w:rPr>
        <w:fldChar w:fldCharType="end"/>
      </w:r>
      <w:r>
        <w:rPr>
          <w:rFonts w:ascii="TimesNewRomanPSMT" w:hAnsi="TimesNewRomanPSMT"/>
          <w:color w:val="000000"/>
          <w:szCs w:val="28"/>
        </w:rPr>
        <w:t>Физическая модель</w:t>
      </w:r>
    </w:p>
    <w:p w14:paraId="0D8221E3" w14:textId="77777777" w:rsidR="007B1296" w:rsidRDefault="007B1296" w:rsidP="00C02CA6">
      <w:pPr>
        <w:pStyle w:val="2"/>
      </w:pPr>
      <w:bookmarkStart w:id="8" w:name="_Toc232543420"/>
      <w:r>
        <w:t>Разработка базы данных и объектов базы данных</w:t>
      </w:r>
      <w:bookmarkEnd w:id="8"/>
    </w:p>
    <w:p w14:paraId="5CBD36BE" w14:textId="40E3A6BD" w:rsidR="00523B70" w:rsidRPr="00B271DB" w:rsidRDefault="00B271DB" w:rsidP="00523B70">
      <w:pPr>
        <w:pStyle w:val="a3"/>
      </w:pPr>
      <w:r>
        <w:t>В таблице 1 в виде словаря данных представлено описание</w:t>
      </w:r>
      <w:r w:rsidR="00722D54" w:rsidRPr="00722D54">
        <w:t xml:space="preserve"> </w:t>
      </w:r>
      <w:r w:rsidR="00722D54">
        <w:t>столбцов</w:t>
      </w:r>
      <w:r>
        <w:t xml:space="preserve"> и ограничения целостности таблицы </w:t>
      </w:r>
      <w:r>
        <w:rPr>
          <w:lang w:val="en-US"/>
        </w:rPr>
        <w:t>reading</w:t>
      </w:r>
      <w:r w:rsidRPr="00B271DB">
        <w:t>_</w:t>
      </w:r>
      <w:r>
        <w:rPr>
          <w:lang w:val="en-US"/>
        </w:rPr>
        <w:t>log</w:t>
      </w:r>
      <w:r w:rsidRPr="00B271DB">
        <w:t>.</w:t>
      </w:r>
    </w:p>
    <w:p w14:paraId="2471441A" w14:textId="10420DDB" w:rsidR="001B17C1" w:rsidRPr="008A7578" w:rsidRDefault="001B17C1" w:rsidP="00D160AE">
      <w:pPr>
        <w:pStyle w:val="aff2"/>
        <w:rPr>
          <w:spacing w:val="40"/>
        </w:rPr>
      </w:pPr>
      <w:r w:rsidRPr="001B17C1">
        <w:rPr>
          <w:spacing w:val="40"/>
        </w:rPr>
        <w:lastRenderedPageBreak/>
        <w:t>Таблиц</w:t>
      </w:r>
      <w:r>
        <w:rPr>
          <w:spacing w:val="40"/>
        </w:rPr>
        <w:t xml:space="preserve">а 1 – </w:t>
      </w:r>
      <w:r w:rsidRPr="001B17C1">
        <w:t>Словарь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2036"/>
        <w:gridCol w:w="1759"/>
        <w:gridCol w:w="1978"/>
        <w:gridCol w:w="2578"/>
      </w:tblGrid>
      <w:tr w:rsidR="001B17C1" w:rsidRPr="001B17C1" w14:paraId="13C7AC25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E63A0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0C438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4830A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409A6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F82E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8A7578" w:rsidRPr="001B17C1" w14:paraId="1D9C7D13" w14:textId="77777777" w:rsidTr="00FD002B">
        <w:trPr>
          <w:trHeight w:val="454"/>
        </w:trPr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47E41" w14:textId="390D45DA" w:rsidR="008A7578" w:rsidRPr="001B17C1" w:rsidRDefault="008A7578" w:rsidP="008A7578">
            <w:pPr>
              <w:jc w:val="center"/>
            </w:pPr>
            <w:r>
              <w:rPr>
                <w:lang w:val="en-US"/>
              </w:rPr>
              <w:t>reading</w:t>
            </w:r>
            <w:r w:rsidRPr="00B271DB">
              <w:t>_</w:t>
            </w:r>
            <w:r>
              <w:rPr>
                <w:lang w:val="en-US"/>
              </w:rPr>
              <w:t>log</w:t>
            </w:r>
          </w:p>
        </w:tc>
      </w:tr>
      <w:tr w:rsidR="00470530" w:rsidRPr="001B17C1" w14:paraId="4BA52EBC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0F0C" w14:textId="3A448734" w:rsidR="00470530" w:rsidRPr="001B17C1" w:rsidRDefault="00470530" w:rsidP="00470530">
            <w:r w:rsidRPr="001B17C1">
              <w:t>PK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431DA" w14:textId="7203AC81" w:rsidR="00470530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reading_log_id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40A7" w14:textId="11FDD02B" w:rsidR="00470530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037218">
              <w:t>erial</w:t>
            </w:r>
            <w:r>
              <w:rPr>
                <w:lang w:val="en-US"/>
              </w:rPr>
              <w:t>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212F2" w14:textId="5127CC79" w:rsidR="00470530" w:rsidRPr="001B17C1" w:rsidRDefault="00470530" w:rsidP="00470530">
            <w:r w:rsidRPr="001B17C1"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DA44E" w14:textId="7EDC2967" w:rsidR="00470530" w:rsidRPr="001B17C1" w:rsidRDefault="00470530" w:rsidP="00470530">
            <w:r w:rsidRPr="001B17C1">
              <w:t>Автоинкрементный</w:t>
            </w:r>
          </w:p>
        </w:tc>
      </w:tr>
      <w:tr w:rsidR="00470530" w:rsidRPr="001B17C1" w14:paraId="29ADC98D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D93EC" w14:textId="16451E9A" w:rsidR="00470530" w:rsidRPr="001B17C1" w:rsidRDefault="00470530" w:rsidP="00470530">
            <w:r w:rsidRPr="001B17C1">
              <w:t> </w:t>
            </w:r>
            <w:r>
              <w:rPr>
                <w:lang w:val="en-US"/>
              </w:rPr>
              <w:t>FK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0A53E" w14:textId="74B3C445" w:rsidR="00470530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equipment_id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1390" w14:textId="2F7D9277" w:rsidR="00470530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int4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658F" w14:textId="7F689B65" w:rsidR="00470530" w:rsidRPr="001B17C1" w:rsidRDefault="00470530" w:rsidP="00470530">
            <w:r w:rsidRPr="001B17C1"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0E85" w14:textId="77777777" w:rsidR="00470530" w:rsidRPr="001B17C1" w:rsidRDefault="00470530" w:rsidP="00470530"/>
        </w:tc>
      </w:tr>
      <w:tr w:rsidR="00470530" w:rsidRPr="001B17C1" w14:paraId="45E56CBC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0651" w14:textId="1B449384" w:rsidR="00470530" w:rsidRPr="00D97B9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FEAF" w14:textId="5AC84392" w:rsidR="00470530" w:rsidRPr="00E2161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status_id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4E52" w14:textId="72C7893E" w:rsidR="00470530" w:rsidRPr="00E2161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int4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59C51" w14:textId="77777777" w:rsidR="00470530" w:rsidRPr="00E2161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ACB48" w14:textId="4FD527E8" w:rsidR="00470530" w:rsidRPr="001B17C1" w:rsidRDefault="00470530" w:rsidP="00470530"/>
        </w:tc>
      </w:tr>
      <w:tr w:rsidR="00470530" w:rsidRPr="001B17C1" w14:paraId="4B13BA22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5193" w14:textId="6D65789B" w:rsidR="00470530" w:rsidRPr="00D97B9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B2FBE" w14:textId="2F941404" w:rsidR="00470530" w:rsidRPr="00E2161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reading_type_id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86D6" w14:textId="12C2EFA3" w:rsidR="00470530" w:rsidRPr="00E2161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int4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680E" w14:textId="066AAE0D" w:rsidR="00470530" w:rsidRPr="00E2161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B049" w14:textId="3324587B" w:rsidR="00470530" w:rsidRPr="00D97B9A" w:rsidRDefault="00470530" w:rsidP="00470530">
            <w:pPr>
              <w:rPr>
                <w:lang w:val="en-US"/>
              </w:rPr>
            </w:pPr>
          </w:p>
        </w:tc>
      </w:tr>
      <w:tr w:rsidR="00470530" w:rsidRPr="001B17C1" w14:paraId="38B8BAC4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8D7B" w14:textId="45A3D05C" w:rsidR="00470530" w:rsidRPr="00D97B9A" w:rsidRDefault="00470530" w:rsidP="00470530">
            <w:pPr>
              <w:rPr>
                <w:lang w:val="en-US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8D6F" w14:textId="57F57390" w:rsidR="00470530" w:rsidRPr="00D97B9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write_date_time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CECB" w14:textId="314B36CA" w:rsidR="00470530" w:rsidRPr="00D97B9A" w:rsidRDefault="00470530" w:rsidP="00470530">
            <w:r w:rsidRPr="00D97B9A">
              <w:t>timestamptz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7F1B3" w14:textId="2FF48CBA" w:rsidR="00470530" w:rsidRPr="00D97B9A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4376" w14:textId="5902AF5C" w:rsidR="00470530" w:rsidRPr="00D97B9A" w:rsidRDefault="00470530" w:rsidP="00470530">
            <w:pPr>
              <w:jc w:val="center"/>
              <w:rPr>
                <w:lang w:val="en-US"/>
              </w:rPr>
            </w:pPr>
            <w:r>
              <w:t xml:space="preserve">По умолчанию: </w:t>
            </w:r>
            <w:r>
              <w:rPr>
                <w:lang w:val="en-US"/>
              </w:rPr>
              <w:t>now()</w:t>
            </w:r>
          </w:p>
        </w:tc>
      </w:tr>
      <w:tr w:rsidR="00470530" w:rsidRPr="001B17C1" w14:paraId="376BBCF0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DB642" w14:textId="77777777" w:rsidR="00470530" w:rsidRPr="00D97B9A" w:rsidRDefault="00470530" w:rsidP="00470530">
            <w:pPr>
              <w:rPr>
                <w:lang w:val="en-US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B694" w14:textId="6E01C972" w:rsidR="00470530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A12E0" w14:textId="0CFA4F07" w:rsidR="00470530" w:rsidRPr="00D97B9A" w:rsidRDefault="00470530" w:rsidP="00470530">
            <w:r w:rsidRPr="00D97B9A">
              <w:t>varchar(50)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DD50" w14:textId="18262532" w:rsidR="00470530" w:rsidRDefault="00470530" w:rsidP="0047053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119E8" w14:textId="77777777" w:rsidR="00470530" w:rsidRDefault="00470530" w:rsidP="00470530">
            <w:pPr>
              <w:jc w:val="center"/>
            </w:pPr>
          </w:p>
        </w:tc>
      </w:tr>
    </w:tbl>
    <w:p w14:paraId="21E1D430" w14:textId="77777777" w:rsidR="001B17C1" w:rsidRPr="00D160AE" w:rsidRDefault="001B17C1" w:rsidP="008A7578">
      <w:pPr>
        <w:pStyle w:val="a3"/>
        <w:ind w:firstLine="0"/>
      </w:pPr>
    </w:p>
    <w:p w14:paraId="47FD4EAA" w14:textId="0E6212DB" w:rsidR="004D2CE9" w:rsidRPr="00F31BF1" w:rsidRDefault="002334A3" w:rsidP="002D464A">
      <w:pPr>
        <w:pStyle w:val="a3"/>
      </w:pPr>
      <w:r>
        <w:t xml:space="preserve">Для создания таблиц БД и ограничений целостности требуется выполнить соответствующие </w:t>
      </w:r>
      <w:r>
        <w:rPr>
          <w:lang w:val="en-US"/>
        </w:rPr>
        <w:t>DDL</w:t>
      </w:r>
      <w:r w:rsidRPr="002334A3">
        <w:t xml:space="preserve"> </w:t>
      </w:r>
      <w:r>
        <w:t>команды</w:t>
      </w:r>
      <w:r w:rsidR="003D3737" w:rsidRPr="003D3737">
        <w:t xml:space="preserve"> [</w:t>
      </w:r>
      <w:r w:rsidR="003D3737" w:rsidRPr="00C87E63">
        <w:t>1</w:t>
      </w:r>
      <w:r w:rsidR="003D3737" w:rsidRPr="003D3737">
        <w:t>]</w:t>
      </w:r>
      <w:r>
        <w:t xml:space="preserve">. Код создания таблицы </w:t>
      </w:r>
      <w:r>
        <w:rPr>
          <w:lang w:val="en-US"/>
        </w:rPr>
        <w:t>reading</w:t>
      </w:r>
      <w:r w:rsidRPr="00B271DB">
        <w:t>_</w:t>
      </w:r>
      <w:r>
        <w:rPr>
          <w:lang w:val="en-US"/>
        </w:rPr>
        <w:t>log</w:t>
      </w:r>
      <w:r>
        <w:t xml:space="preserve"> представлен листингом 1.</w:t>
      </w:r>
    </w:p>
    <w:p w14:paraId="5BBFAF5D" w14:textId="5D41C397" w:rsidR="009171D5" w:rsidRDefault="009171D5" w:rsidP="002F0AE5">
      <w:pPr>
        <w:pStyle w:val="aff2"/>
      </w:pPr>
      <w:r>
        <w:t xml:space="preserve">Листинг 1 – </w:t>
      </w:r>
      <w:r>
        <w:rPr>
          <w:lang w:val="en-US"/>
        </w:rPr>
        <w:t>SQL</w:t>
      </w:r>
      <w:r w:rsidRPr="009171D5">
        <w:t>-</w:t>
      </w:r>
      <w:r>
        <w:t xml:space="preserve">запрос для создания таблицы </w:t>
      </w:r>
      <w:r w:rsidR="0080372D" w:rsidRPr="00B369F0">
        <w:rPr>
          <w:lang w:val="en-US"/>
        </w:rPr>
        <w:t>reading</w:t>
      </w:r>
      <w:r w:rsidR="0080372D" w:rsidRPr="0080372D">
        <w:t>_</w:t>
      </w:r>
      <w:r w:rsidR="0080372D" w:rsidRPr="00B369F0">
        <w:rPr>
          <w:lang w:val="en-US"/>
        </w:rPr>
        <w:t>log</w:t>
      </w:r>
    </w:p>
    <w:p w14:paraId="63B77A4B" w14:textId="45973B11" w:rsidR="009171D5" w:rsidRPr="009171D5" w:rsidRDefault="009171D5" w:rsidP="00D51EAF">
      <w:pPr>
        <w:pStyle w:val="aff0"/>
      </w:pPr>
      <w:r w:rsidRPr="009171D5">
        <w:t xml:space="preserve">--Создание таблицы </w:t>
      </w:r>
      <w:r w:rsidR="00B369F0" w:rsidRPr="00B369F0">
        <w:rPr>
          <w:lang w:val="en-US"/>
        </w:rPr>
        <w:t>reading</w:t>
      </w:r>
      <w:r w:rsidR="00B369F0" w:rsidRPr="00B369F0">
        <w:t>_</w:t>
      </w:r>
      <w:r w:rsidR="00B369F0" w:rsidRPr="00B369F0">
        <w:rPr>
          <w:lang w:val="en-US"/>
        </w:rPr>
        <w:t>log</w:t>
      </w:r>
      <w:r w:rsidR="00B369F0" w:rsidRPr="00B369F0">
        <w:t xml:space="preserve"> </w:t>
      </w:r>
      <w:r w:rsidRPr="009171D5">
        <w:t>с полями</w:t>
      </w:r>
      <w:r w:rsidR="00745A6A">
        <w:t>,</w:t>
      </w:r>
      <w:r w:rsidRPr="009171D5">
        <w:t xml:space="preserve"> первичным ключом</w:t>
      </w:r>
      <w:r w:rsidR="00745A6A">
        <w:t xml:space="preserve"> и</w:t>
      </w:r>
      <w:r w:rsidR="00745A6A">
        <w:br/>
        <w:t>--значением по умолчанию</w:t>
      </w:r>
    </w:p>
    <w:p w14:paraId="46EA30F1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>CREATE TABLE public.reading_log (</w:t>
      </w:r>
    </w:p>
    <w:p w14:paraId="21645C9A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  <w:t>reading_log_id serial4 NOT NULL,</w:t>
      </w:r>
    </w:p>
    <w:p w14:paraId="22414BA0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  <w:t>equipment_id int4 NOT NULL,</w:t>
      </w:r>
    </w:p>
    <w:p w14:paraId="3DFEFE22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  <w:t>status_id int4 NOT NULL,</w:t>
      </w:r>
    </w:p>
    <w:p w14:paraId="7A68435A" w14:textId="77777777" w:rsidR="00B369F0" w:rsidRDefault="00B369F0" w:rsidP="00B369F0">
      <w:pPr>
        <w:pStyle w:val="aff0"/>
      </w:pPr>
      <w:r w:rsidRPr="00B369F0">
        <w:rPr>
          <w:lang w:val="en-US"/>
        </w:rPr>
        <w:tab/>
        <w:t>reading_type_id int4 NOT NULL,</w:t>
      </w:r>
    </w:p>
    <w:p w14:paraId="5EEA13B4" w14:textId="6AA6DFB0" w:rsidR="0085597E" w:rsidRPr="0085597E" w:rsidRDefault="0085597E" w:rsidP="0085597E">
      <w:pPr>
        <w:pStyle w:val="aff0"/>
      </w:pPr>
      <w:r>
        <w:t xml:space="preserve">     -- Поле со значением по умолчанию</w:t>
      </w:r>
    </w:p>
    <w:p w14:paraId="0CECCE35" w14:textId="77777777" w:rsidR="00B369F0" w:rsidRPr="00B369F0" w:rsidRDefault="00B369F0" w:rsidP="00B369F0">
      <w:pPr>
        <w:pStyle w:val="aff0"/>
        <w:rPr>
          <w:lang w:val="en-US"/>
        </w:rPr>
      </w:pPr>
      <w:r w:rsidRPr="0085597E">
        <w:tab/>
      </w:r>
      <w:r w:rsidRPr="00B369F0">
        <w:rPr>
          <w:lang w:val="en-US"/>
        </w:rPr>
        <w:t>write_date_time timestamptz DEFAULT now() NOT NULL,</w:t>
      </w:r>
    </w:p>
    <w:p w14:paraId="73AF7A21" w14:textId="77777777" w:rsidR="00B369F0" w:rsidRDefault="00B369F0" w:rsidP="00B369F0">
      <w:pPr>
        <w:pStyle w:val="aff0"/>
      </w:pPr>
      <w:r w:rsidRPr="00B369F0">
        <w:rPr>
          <w:lang w:val="en-US"/>
        </w:rPr>
        <w:tab/>
        <w:t>value varchar(50) NOT NULL,</w:t>
      </w:r>
    </w:p>
    <w:p w14:paraId="205C785B" w14:textId="3E988E6A" w:rsidR="0085597E" w:rsidRPr="0085597E" w:rsidRDefault="0085597E" w:rsidP="00B369F0">
      <w:pPr>
        <w:pStyle w:val="aff0"/>
      </w:pPr>
      <w:r>
        <w:t xml:space="preserve">     -- Ограничение первичного ключа</w:t>
      </w:r>
    </w:p>
    <w:p w14:paraId="2DED2AA4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  <w:t>CONSTRAINT reading_log_pkey PRIMARY KEY (reading_log_id)</w:t>
      </w:r>
    </w:p>
    <w:p w14:paraId="439DCCF5" w14:textId="1F913A09" w:rsidR="00B369F0" w:rsidRPr="00B369F0" w:rsidRDefault="00B369F0" w:rsidP="00B369F0">
      <w:pPr>
        <w:pStyle w:val="aff0"/>
      </w:pPr>
      <w:r w:rsidRPr="00B369F0">
        <w:t>);</w:t>
      </w:r>
    </w:p>
    <w:p w14:paraId="6E4E338E" w14:textId="491CB1A4" w:rsidR="0085597E" w:rsidRDefault="00B369F0" w:rsidP="0085597E">
      <w:pPr>
        <w:pStyle w:val="a3"/>
      </w:pPr>
      <w:r>
        <w:t xml:space="preserve">Для заполнения таблиц данными требуется выполнить соответствующие </w:t>
      </w:r>
      <w:r w:rsidRPr="00B369F0">
        <w:t>DML-команд</w:t>
      </w:r>
      <w:r>
        <w:t>ы</w:t>
      </w:r>
      <w:r w:rsidR="0080372D" w:rsidRPr="0080372D">
        <w:t xml:space="preserve">. </w:t>
      </w:r>
      <w:r w:rsidR="0080372D">
        <w:t xml:space="preserve">Код для заполнения таблицы </w:t>
      </w:r>
      <w:r w:rsidR="0080372D" w:rsidRPr="00F85633">
        <w:t>reading</w:t>
      </w:r>
      <w:r w:rsidR="0080372D">
        <w:t>_</w:t>
      </w:r>
      <w:r w:rsidR="0080372D" w:rsidRPr="00F85633">
        <w:t xml:space="preserve">log </w:t>
      </w:r>
      <w:r w:rsidR="0080372D">
        <w:t>представлен листингом 2.</w:t>
      </w:r>
    </w:p>
    <w:p w14:paraId="67AC4934" w14:textId="68342021" w:rsidR="0080372D" w:rsidRDefault="0080372D" w:rsidP="0080372D">
      <w:pPr>
        <w:pStyle w:val="aff2"/>
      </w:pPr>
      <w:r>
        <w:lastRenderedPageBreak/>
        <w:t xml:space="preserve">Листинг 2 – </w:t>
      </w:r>
      <w:r>
        <w:rPr>
          <w:lang w:val="en-US"/>
        </w:rPr>
        <w:t>SQL</w:t>
      </w:r>
      <w:r w:rsidRPr="009171D5">
        <w:t>-</w:t>
      </w:r>
      <w:r>
        <w:t xml:space="preserve">запрос для заполнения таблицы </w:t>
      </w:r>
      <w:r w:rsidRPr="00B369F0">
        <w:rPr>
          <w:lang w:val="en-US"/>
        </w:rPr>
        <w:t>reading</w:t>
      </w:r>
      <w:r w:rsidRPr="0080372D">
        <w:t>_</w:t>
      </w:r>
      <w:r w:rsidRPr="00B369F0">
        <w:rPr>
          <w:lang w:val="en-US"/>
        </w:rPr>
        <w:t>log</w:t>
      </w:r>
    </w:p>
    <w:p w14:paraId="5781453A" w14:textId="008D07EC" w:rsidR="0080372D" w:rsidRPr="0080372D" w:rsidRDefault="0080372D" w:rsidP="0080372D">
      <w:pPr>
        <w:pStyle w:val="aff0"/>
      </w:pPr>
      <w:r w:rsidRPr="0080372D">
        <w:t>--</w:t>
      </w:r>
      <w:r w:rsidR="00BF0A2C">
        <w:t xml:space="preserve"> </w:t>
      </w:r>
      <w:r>
        <w:t>Заполнение</w:t>
      </w:r>
      <w:r w:rsidRPr="0080372D">
        <w:t xml:space="preserve"> </w:t>
      </w:r>
      <w:r w:rsidRPr="009171D5">
        <w:t>таблицы</w:t>
      </w:r>
      <w:r w:rsidRPr="0080372D">
        <w:t xml:space="preserve"> </w:t>
      </w:r>
      <w:r w:rsidRPr="00B369F0">
        <w:rPr>
          <w:lang w:val="en-US"/>
        </w:rPr>
        <w:t>reading</w:t>
      </w:r>
      <w:r w:rsidRPr="0080372D">
        <w:t>_</w:t>
      </w:r>
      <w:r w:rsidRPr="00B369F0">
        <w:rPr>
          <w:lang w:val="en-US"/>
        </w:rPr>
        <w:t>log</w:t>
      </w:r>
      <w:r w:rsidR="00BF0A2C">
        <w:t xml:space="preserve"> двумя записями</w:t>
      </w:r>
      <w:r w:rsidRPr="0080372D">
        <w:t xml:space="preserve"> </w:t>
      </w:r>
      <w:r>
        <w:t>с учетом значения по умолчанию</w:t>
      </w:r>
    </w:p>
    <w:p w14:paraId="41327C94" w14:textId="77777777" w:rsidR="0080372D" w:rsidRPr="0080372D" w:rsidRDefault="0080372D" w:rsidP="0080372D">
      <w:pPr>
        <w:pStyle w:val="aff0"/>
        <w:rPr>
          <w:lang w:val="en-US"/>
        </w:rPr>
      </w:pPr>
      <w:r w:rsidRPr="0080372D">
        <w:rPr>
          <w:lang w:val="en-US"/>
        </w:rPr>
        <w:t>INSERT INTO public.reading_log</w:t>
      </w:r>
    </w:p>
    <w:p w14:paraId="623B5B4C" w14:textId="6FF8D7C9" w:rsidR="00BF0A2C" w:rsidRPr="00BF0A2C" w:rsidRDefault="0080372D" w:rsidP="0080372D">
      <w:pPr>
        <w:pStyle w:val="aff0"/>
      </w:pPr>
      <w:r w:rsidRPr="0080372D">
        <w:rPr>
          <w:lang w:val="en-US"/>
        </w:rPr>
        <w:t>(equipment_id, status_id, reading_type_id, value)</w:t>
      </w:r>
    </w:p>
    <w:p w14:paraId="5321FCAB" w14:textId="2BAD3C45" w:rsidR="000348DB" w:rsidRPr="00BF0A2C" w:rsidRDefault="0080372D" w:rsidP="004669FC">
      <w:pPr>
        <w:pStyle w:val="aff0"/>
      </w:pPr>
      <w:r w:rsidRPr="0080372D">
        <w:rPr>
          <w:lang w:val="en-US"/>
        </w:rPr>
        <w:t>VALUES</w:t>
      </w:r>
    </w:p>
    <w:p w14:paraId="26B18778" w14:textId="14B9DC2F" w:rsidR="004669FC" w:rsidRPr="004A24BC" w:rsidRDefault="000348DB" w:rsidP="004669FC">
      <w:pPr>
        <w:pStyle w:val="aff0"/>
      </w:pPr>
      <w:r w:rsidRPr="004A24BC">
        <w:tab/>
        <w:t xml:space="preserve"> </w:t>
      </w:r>
      <w:r w:rsidR="0080372D" w:rsidRPr="004A24BC">
        <w:t>(</w:t>
      </w:r>
      <w:r w:rsidRPr="004A24BC">
        <w:t>8</w:t>
      </w:r>
      <w:r w:rsidR="0080372D" w:rsidRPr="004A24BC">
        <w:t>, 1, 1</w:t>
      </w:r>
      <w:r w:rsidRPr="004A24BC">
        <w:t>1</w:t>
      </w:r>
      <w:r w:rsidR="0080372D" w:rsidRPr="004A24BC">
        <w:t>, '20.6')</w:t>
      </w:r>
      <w:r w:rsidR="004669FC" w:rsidRPr="004A24BC">
        <w:t>,</w:t>
      </w:r>
    </w:p>
    <w:p w14:paraId="3B59DF76" w14:textId="4BDE569A" w:rsidR="0080372D" w:rsidRPr="004A24BC" w:rsidRDefault="000348DB" w:rsidP="0080372D">
      <w:pPr>
        <w:pStyle w:val="aff0"/>
      </w:pPr>
      <w:r w:rsidRPr="004A24BC">
        <w:tab/>
        <w:t xml:space="preserve"> </w:t>
      </w:r>
      <w:r w:rsidR="004669FC" w:rsidRPr="004A24BC">
        <w:t>(</w:t>
      </w:r>
      <w:r w:rsidRPr="004A24BC">
        <w:t>8</w:t>
      </w:r>
      <w:r w:rsidR="004669FC" w:rsidRPr="004A24BC">
        <w:t xml:space="preserve">, 1, </w:t>
      </w:r>
      <w:r w:rsidRPr="004A24BC">
        <w:t>1</w:t>
      </w:r>
      <w:r w:rsidR="004669FC" w:rsidRPr="004A24BC">
        <w:t>2, '</w:t>
      </w:r>
      <w:r w:rsidR="004669FC">
        <w:rPr>
          <w:lang w:val="en-US"/>
        </w:rPr>
        <w:t>ON</w:t>
      </w:r>
      <w:r w:rsidR="004669FC" w:rsidRPr="004A24BC">
        <w:t>');</w:t>
      </w:r>
    </w:p>
    <w:p w14:paraId="6171D95A" w14:textId="1CE693B7" w:rsidR="0080372D" w:rsidRDefault="00F85633" w:rsidP="00F85633">
      <w:pPr>
        <w:pStyle w:val="a3"/>
      </w:pPr>
      <w:r>
        <w:t>Для решения поставленных задач требуется создать следующие представления:</w:t>
      </w:r>
    </w:p>
    <w:p w14:paraId="17873F13" w14:textId="00593E2E" w:rsidR="00F85633" w:rsidRDefault="00F85633" w:rsidP="00327A6B">
      <w:pPr>
        <w:pStyle w:val="a1"/>
      </w:pPr>
      <w:r>
        <w:t>представление</w:t>
      </w:r>
      <w:r w:rsidRPr="00F85633">
        <w:t xml:space="preserve"> </w:t>
      </w:r>
      <w:r w:rsidRPr="00F85633">
        <w:rPr>
          <w:lang w:val="en-US"/>
        </w:rPr>
        <w:t>view</w:t>
      </w:r>
      <w:r w:rsidRPr="00F85633">
        <w:t>_</w:t>
      </w:r>
      <w:r w:rsidRPr="00F85633">
        <w:rPr>
          <w:lang w:val="en-US"/>
        </w:rPr>
        <w:t>latest</w:t>
      </w:r>
      <w:r w:rsidRPr="00F85633">
        <w:t>_</w:t>
      </w:r>
      <w:r w:rsidRPr="00F85633">
        <w:rPr>
          <w:lang w:val="en-US"/>
        </w:rPr>
        <w:t>equipment</w:t>
      </w:r>
      <w:r w:rsidRPr="00F85633">
        <w:t>_</w:t>
      </w:r>
      <w:r w:rsidRPr="00F85633">
        <w:rPr>
          <w:lang w:val="en-US"/>
        </w:rPr>
        <w:t>readings</w:t>
      </w:r>
      <w:r w:rsidRPr="00F85633">
        <w:t xml:space="preserve">, </w:t>
      </w:r>
      <w:r>
        <w:t>возвращающее</w:t>
      </w:r>
      <w:r w:rsidRPr="00F85633">
        <w:t xml:space="preserve"> </w:t>
      </w:r>
      <w:r w:rsidR="00021D4F">
        <w:t xml:space="preserve">список </w:t>
      </w:r>
      <w:r>
        <w:t>последни</w:t>
      </w:r>
      <w:r w:rsidR="00021D4F">
        <w:t>х</w:t>
      </w:r>
      <w:r>
        <w:t xml:space="preserve"> лог</w:t>
      </w:r>
      <w:r w:rsidR="00021D4F">
        <w:t>ов</w:t>
      </w:r>
      <w:r>
        <w:t xml:space="preserve"> для каждого оборудования;</w:t>
      </w:r>
    </w:p>
    <w:p w14:paraId="55A20484" w14:textId="235EA16C" w:rsidR="00F85633" w:rsidRDefault="00F85633" w:rsidP="00327A6B">
      <w:pPr>
        <w:pStyle w:val="a1"/>
      </w:pPr>
      <w:r>
        <w:t>представление</w:t>
      </w:r>
      <w:r w:rsidR="00AB3237">
        <w:t xml:space="preserve"> </w:t>
      </w:r>
      <w:r w:rsidR="00AB3237" w:rsidRPr="00AB3237">
        <w:rPr>
          <w:lang w:val="en-US"/>
        </w:rPr>
        <w:t>view</w:t>
      </w:r>
      <w:r w:rsidR="00AB3237" w:rsidRPr="00AB3237">
        <w:t>_</w:t>
      </w:r>
      <w:r w:rsidR="00AB3237" w:rsidRPr="00AB3237">
        <w:rPr>
          <w:lang w:val="en-US"/>
        </w:rPr>
        <w:t>new</w:t>
      </w:r>
      <w:r w:rsidR="00AB3237" w:rsidRPr="00AB3237">
        <w:t>_</w:t>
      </w:r>
      <w:r w:rsidR="00AB3237" w:rsidRPr="00AB3237">
        <w:rPr>
          <w:lang w:val="en-US"/>
        </w:rPr>
        <w:t>equipment</w:t>
      </w:r>
      <w:r w:rsidR="00AB3237">
        <w:t>, возвращающее список оборудования с именем «</w:t>
      </w:r>
      <w:r w:rsidR="00AB3237" w:rsidRPr="00AB3237">
        <w:t>New Equipment</w:t>
      </w:r>
      <w:r w:rsidR="00AB3237">
        <w:t>»</w:t>
      </w:r>
      <w:r w:rsidR="0018581D">
        <w:t xml:space="preserve">. </w:t>
      </w:r>
      <w:r w:rsidR="004A24BC">
        <w:t xml:space="preserve">Код создания представления </w:t>
      </w:r>
      <w:r w:rsidR="00BF0A2C" w:rsidRPr="00AB3237">
        <w:rPr>
          <w:lang w:val="en-US"/>
        </w:rPr>
        <w:t>view</w:t>
      </w:r>
      <w:r w:rsidR="00BF0A2C" w:rsidRPr="00AB3237">
        <w:t>_</w:t>
      </w:r>
      <w:r w:rsidR="00BF0A2C" w:rsidRPr="00AB3237">
        <w:rPr>
          <w:lang w:val="en-US"/>
        </w:rPr>
        <w:t>new</w:t>
      </w:r>
      <w:r w:rsidR="00BF0A2C" w:rsidRPr="00AB3237">
        <w:t>_</w:t>
      </w:r>
      <w:r w:rsidR="00BF0A2C" w:rsidRPr="00AB3237">
        <w:rPr>
          <w:lang w:val="en-US"/>
        </w:rPr>
        <w:t>equipment</w:t>
      </w:r>
      <w:r w:rsidR="00BF0A2C">
        <w:t xml:space="preserve"> </w:t>
      </w:r>
      <w:r w:rsidR="004A24BC">
        <w:t>показан в листинге 3</w:t>
      </w:r>
      <w:r w:rsidR="00AB3237">
        <w:t>.</w:t>
      </w:r>
    </w:p>
    <w:p w14:paraId="2847609C" w14:textId="2FAD86AF" w:rsidR="004A24BC" w:rsidRDefault="004A24BC" w:rsidP="004A24BC">
      <w:pPr>
        <w:pStyle w:val="aff2"/>
      </w:pPr>
      <w:r>
        <w:t xml:space="preserve">Листинг 3 – </w:t>
      </w:r>
      <w:r>
        <w:rPr>
          <w:lang w:val="en-US"/>
        </w:rPr>
        <w:t>SQL</w:t>
      </w:r>
      <w:r w:rsidRPr="009171D5">
        <w:t>-</w:t>
      </w:r>
      <w:r>
        <w:t xml:space="preserve">запрос для создания представления </w:t>
      </w:r>
      <w:r w:rsidRPr="00AB3237">
        <w:rPr>
          <w:lang w:val="en-US"/>
        </w:rPr>
        <w:t>view</w:t>
      </w:r>
      <w:r w:rsidRPr="00AB3237">
        <w:t>_</w:t>
      </w:r>
      <w:r w:rsidRPr="00AB3237">
        <w:rPr>
          <w:lang w:val="en-US"/>
        </w:rPr>
        <w:t>new</w:t>
      </w:r>
      <w:r w:rsidRPr="00AB3237">
        <w:t>_</w:t>
      </w:r>
      <w:r w:rsidRPr="00AB3237">
        <w:rPr>
          <w:lang w:val="en-US"/>
        </w:rPr>
        <w:t>equipment</w:t>
      </w:r>
    </w:p>
    <w:p w14:paraId="7BB09849" w14:textId="77777777" w:rsidR="00B9575A" w:rsidRDefault="004A24BC" w:rsidP="004A24BC">
      <w:pPr>
        <w:pStyle w:val="aff0"/>
      </w:pPr>
      <w:r w:rsidRPr="0080372D">
        <w:t>--</w:t>
      </w:r>
      <w:r w:rsidR="005F301F">
        <w:t xml:space="preserve">Выборка всего оборудования с названием </w:t>
      </w:r>
      <w:r w:rsidR="005F301F" w:rsidRPr="00AB3237">
        <w:t>New Equipment</w:t>
      </w:r>
      <w:r w:rsidR="005F301F" w:rsidRPr="005F301F">
        <w:t xml:space="preserve"> </w:t>
      </w:r>
      <w:r w:rsidR="005F301F">
        <w:t>из</w:t>
      </w:r>
    </w:p>
    <w:p w14:paraId="55520E99" w14:textId="2065C7D9" w:rsidR="004A24BC" w:rsidRPr="00D4489E" w:rsidRDefault="005F301F" w:rsidP="004A24BC">
      <w:pPr>
        <w:pStyle w:val="aff0"/>
        <w:rPr>
          <w:lang w:val="en-US"/>
        </w:rPr>
      </w:pPr>
      <w:r w:rsidRPr="00D4489E">
        <w:rPr>
          <w:lang w:val="en-US"/>
        </w:rPr>
        <w:t>--</w:t>
      </w:r>
      <w:r>
        <w:t>таблицы</w:t>
      </w:r>
      <w:r w:rsidRPr="00D4489E">
        <w:rPr>
          <w:lang w:val="en-US"/>
        </w:rPr>
        <w:t xml:space="preserve"> </w:t>
      </w:r>
      <w:r w:rsidRPr="004A24BC">
        <w:rPr>
          <w:lang w:val="en-US"/>
        </w:rPr>
        <w:t>equipment</w:t>
      </w:r>
    </w:p>
    <w:p w14:paraId="6BDA4630" w14:textId="77777777" w:rsidR="004A24BC" w:rsidRPr="004A24BC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>CREATE OR REPLACE VIEW view_new_equipment AS</w:t>
      </w:r>
    </w:p>
    <w:p w14:paraId="2FC38EA2" w14:textId="77777777" w:rsidR="004A24BC" w:rsidRPr="004A24BC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>SELECT *</w:t>
      </w:r>
    </w:p>
    <w:p w14:paraId="7C43A59B" w14:textId="77777777" w:rsidR="004A24BC" w:rsidRPr="004A24BC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>FROM equipment</w:t>
      </w:r>
    </w:p>
    <w:p w14:paraId="765D2628" w14:textId="1A2B6692" w:rsidR="004A24BC" w:rsidRPr="00D4489E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>WHERE name = 'New Equipment';</w:t>
      </w:r>
    </w:p>
    <w:p w14:paraId="0E3552F0" w14:textId="6985DBC5" w:rsidR="00327A6B" w:rsidRDefault="00327A6B" w:rsidP="00327A6B">
      <w:pPr>
        <w:pStyle w:val="a3"/>
      </w:pPr>
      <w:r>
        <w:t>Для решения поставленных задач требуется создать подпрограммы:</w:t>
      </w:r>
    </w:p>
    <w:p w14:paraId="2EBB7A5C" w14:textId="52AB5C75" w:rsidR="00327A6B" w:rsidRDefault="00327A6B" w:rsidP="002D464A">
      <w:pPr>
        <w:pStyle w:val="a1"/>
      </w:pPr>
      <w:r>
        <w:t>хранимая процедура</w:t>
      </w:r>
      <w:r w:rsidRPr="00F85633">
        <w:t xml:space="preserve"> </w:t>
      </w:r>
      <w:r w:rsidRPr="00327A6B">
        <w:t>create_new_user</w:t>
      </w:r>
      <w:r w:rsidRPr="00F85633">
        <w:t>,</w:t>
      </w:r>
      <w:r>
        <w:t xml:space="preserve"> добавляющая нового пользователя на основе его </w:t>
      </w:r>
      <w:r w:rsidR="007A1631">
        <w:t>логина, хэша пароля, фамилии, имени, отчества</w:t>
      </w:r>
      <w:r w:rsidR="00426C5F">
        <w:t xml:space="preserve"> и названи</w:t>
      </w:r>
      <w:r w:rsidR="007A1631">
        <w:t>я</w:t>
      </w:r>
      <w:r w:rsidR="00426C5F">
        <w:t xml:space="preserve"> роли</w:t>
      </w:r>
      <w:r>
        <w:t>;</w:t>
      </w:r>
    </w:p>
    <w:p w14:paraId="7958F7C3" w14:textId="5279EBDB" w:rsidR="00021D4F" w:rsidRDefault="00FA6295" w:rsidP="00021D4F">
      <w:pPr>
        <w:pStyle w:val="a1"/>
      </w:pPr>
      <w:r>
        <w:t>табличная функция</w:t>
      </w:r>
      <w:r w:rsidR="00327A6B">
        <w:t xml:space="preserve"> </w:t>
      </w:r>
      <w:r w:rsidRPr="00FA6295">
        <w:t>get_equipment_logs</w:t>
      </w:r>
      <w:r w:rsidR="00327A6B">
        <w:t>, возвращающ</w:t>
      </w:r>
      <w:r>
        <w:t>ая</w:t>
      </w:r>
      <w:r w:rsidR="00327A6B">
        <w:t xml:space="preserve"> список </w:t>
      </w:r>
      <w:r w:rsidR="002C056F">
        <w:t>логов</w:t>
      </w:r>
      <w:r w:rsidR="00327A6B">
        <w:t xml:space="preserve"> </w:t>
      </w:r>
      <w:r w:rsidR="002C056F">
        <w:t xml:space="preserve">оборудования </w:t>
      </w:r>
      <w:r w:rsidR="00CB117F">
        <w:t>по</w:t>
      </w:r>
      <w:r w:rsidR="00BF0A2C">
        <w:t xml:space="preserve"> его</w:t>
      </w:r>
      <w:r w:rsidR="002C056F">
        <w:t xml:space="preserve"> </w:t>
      </w:r>
      <w:r w:rsidR="002C056F">
        <w:rPr>
          <w:lang w:val="en-US"/>
        </w:rPr>
        <w:t>id</w:t>
      </w:r>
      <w:r w:rsidR="0018581D">
        <w:t xml:space="preserve">. </w:t>
      </w:r>
      <w:r w:rsidR="00327A6B">
        <w:t xml:space="preserve">Код создания </w:t>
      </w:r>
      <w:r w:rsidR="002C056F">
        <w:t>табличной функции</w:t>
      </w:r>
      <w:r w:rsidR="00BF0A2C">
        <w:t xml:space="preserve"> </w:t>
      </w:r>
      <w:r w:rsidR="00BF0A2C" w:rsidRPr="00FA6295">
        <w:t>get_equipment_logs</w:t>
      </w:r>
      <w:r w:rsidR="002C056F">
        <w:t xml:space="preserve"> </w:t>
      </w:r>
      <w:r w:rsidR="00327A6B">
        <w:t>показан в листинге</w:t>
      </w:r>
      <w:r w:rsidR="00BF0A2C">
        <w:t> </w:t>
      </w:r>
      <w:r w:rsidR="002C056F">
        <w:t>4</w:t>
      </w:r>
      <w:r w:rsidR="00327A6B">
        <w:t>.</w:t>
      </w:r>
    </w:p>
    <w:p w14:paraId="7604FCC8" w14:textId="2DAFD49B" w:rsidR="002C056F" w:rsidRDefault="002C056F" w:rsidP="002C056F">
      <w:pPr>
        <w:pStyle w:val="aff2"/>
      </w:pPr>
      <w:r>
        <w:lastRenderedPageBreak/>
        <w:t xml:space="preserve">Листинг 4 – </w:t>
      </w:r>
      <w:r>
        <w:rPr>
          <w:lang w:val="en-US"/>
        </w:rPr>
        <w:t>SQL</w:t>
      </w:r>
      <w:r w:rsidRPr="009171D5">
        <w:t>-</w:t>
      </w:r>
      <w:r>
        <w:t>запрос для создания табличной функции</w:t>
      </w:r>
      <w:r w:rsidRPr="002C056F">
        <w:t xml:space="preserve"> </w:t>
      </w:r>
      <w:r w:rsidRPr="00FA6295">
        <w:t>get_equipment_logs</w:t>
      </w:r>
    </w:p>
    <w:p w14:paraId="28A2AC12" w14:textId="0E7D963E" w:rsidR="00010E2B" w:rsidRPr="00D4489E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>CREATE OR REPLACE FUNCTION get_equipment_logs(p_id INT)</w:t>
      </w:r>
    </w:p>
    <w:p w14:paraId="385BDA92" w14:textId="32D472FC" w:rsidR="0053684E" w:rsidRPr="0053684E" w:rsidRDefault="0053684E" w:rsidP="00010E2B">
      <w:pPr>
        <w:pStyle w:val="aff0"/>
      </w:pPr>
      <w:r w:rsidRPr="0053684E">
        <w:t>--</w:t>
      </w:r>
      <w:r>
        <w:t xml:space="preserve"> возврат таблицы из </w:t>
      </w:r>
      <w:r>
        <w:rPr>
          <w:lang w:val="en-US"/>
        </w:rPr>
        <w:t>id</w:t>
      </w:r>
      <w:r>
        <w:t xml:space="preserve"> лога даты записи, значения, </w:t>
      </w:r>
      <w:r>
        <w:rPr>
          <w:lang w:val="en-US"/>
        </w:rPr>
        <w:t>id</w:t>
      </w:r>
      <w:r w:rsidRPr="0053684E">
        <w:t xml:space="preserve"> </w:t>
      </w:r>
      <w:r>
        <w:t>статуса</w:t>
      </w:r>
    </w:p>
    <w:p w14:paraId="03AFF619" w14:textId="77777777" w:rsidR="00010E2B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 xml:space="preserve">RETURNS TABLE ("reading_log_id" INT, "write_date_time" TIMESTAMPTZ, "value" VARCHAR(50), "status_id" INT) AS $$ </w:t>
      </w:r>
    </w:p>
    <w:p w14:paraId="51D9F11F" w14:textId="77777777" w:rsidR="00241209" w:rsidRDefault="0053684E" w:rsidP="00010E2B">
      <w:pPr>
        <w:pStyle w:val="aff0"/>
      </w:pPr>
      <w:r w:rsidRPr="0053684E">
        <w:t>-- выборка id лога даты записи, значения, id статуса с id</w:t>
      </w:r>
      <w:r w:rsidR="00241209" w:rsidRPr="00241209">
        <w:t xml:space="preserve"> </w:t>
      </w:r>
    </w:p>
    <w:p w14:paraId="7CFBD825" w14:textId="31040AE7" w:rsidR="0053684E" w:rsidRPr="00D4489E" w:rsidRDefault="00241209" w:rsidP="00010E2B">
      <w:pPr>
        <w:pStyle w:val="aff0"/>
        <w:rPr>
          <w:lang w:val="en-US"/>
        </w:rPr>
      </w:pPr>
      <w:r w:rsidRPr="00D4489E">
        <w:rPr>
          <w:lang w:val="en-US"/>
        </w:rPr>
        <w:t xml:space="preserve">-- </w:t>
      </w:r>
      <w:r>
        <w:t>оборудования</w:t>
      </w:r>
      <w:r w:rsidRPr="00D4489E">
        <w:rPr>
          <w:lang w:val="en-US"/>
        </w:rPr>
        <w:t xml:space="preserve"> </w:t>
      </w:r>
      <w:r w:rsidR="0053684E" w:rsidRPr="00D4489E">
        <w:rPr>
          <w:lang w:val="en-US"/>
        </w:rPr>
        <w:t>=</w:t>
      </w:r>
      <w:r w:rsidRPr="00D4489E">
        <w:rPr>
          <w:lang w:val="en-US"/>
        </w:rPr>
        <w:t xml:space="preserve"> </w:t>
      </w:r>
      <w:r w:rsidR="0053684E" w:rsidRPr="00D4489E">
        <w:rPr>
          <w:lang w:val="en-US"/>
        </w:rPr>
        <w:t>p_id</w:t>
      </w:r>
    </w:p>
    <w:p w14:paraId="1080E278" w14:textId="77777777" w:rsidR="00010E2B" w:rsidRPr="00010E2B" w:rsidRDefault="00010E2B" w:rsidP="00010E2B">
      <w:pPr>
        <w:pStyle w:val="aff0"/>
        <w:rPr>
          <w:lang w:val="en-US"/>
        </w:rPr>
      </w:pPr>
      <w:r w:rsidRPr="00D4489E">
        <w:rPr>
          <w:lang w:val="en-US"/>
        </w:rPr>
        <w:t xml:space="preserve">    </w:t>
      </w:r>
      <w:r w:rsidRPr="00010E2B">
        <w:rPr>
          <w:lang w:val="en-US"/>
        </w:rPr>
        <w:t xml:space="preserve">SELECT "reading_log_id", "write_date_time", "value", "status_id" </w:t>
      </w:r>
    </w:p>
    <w:p w14:paraId="3B7CD0B6" w14:textId="77777777" w:rsidR="00010E2B" w:rsidRPr="00010E2B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 xml:space="preserve">    FROM "reading_log" </w:t>
      </w:r>
    </w:p>
    <w:p w14:paraId="3E5FBC05" w14:textId="77777777" w:rsidR="00010E2B" w:rsidRPr="00010E2B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 xml:space="preserve">    WHERE "equipment_id" = p_id;</w:t>
      </w:r>
    </w:p>
    <w:p w14:paraId="00F4F94E" w14:textId="73A4A5E7" w:rsidR="002C056F" w:rsidRPr="002D464A" w:rsidRDefault="00010E2B" w:rsidP="00010E2B">
      <w:pPr>
        <w:pStyle w:val="aff0"/>
      </w:pPr>
      <w:r w:rsidRPr="002D464A">
        <w:t xml:space="preserve">$$ </w:t>
      </w:r>
      <w:r w:rsidRPr="00010E2B">
        <w:rPr>
          <w:lang w:val="en-US"/>
        </w:rPr>
        <w:t>LANGUAGE</w:t>
      </w:r>
      <w:r w:rsidRPr="002D464A">
        <w:t xml:space="preserve"> </w:t>
      </w:r>
      <w:r w:rsidRPr="00010E2B">
        <w:rPr>
          <w:lang w:val="en-US"/>
        </w:rPr>
        <w:t>sql</w:t>
      </w:r>
      <w:r w:rsidR="002C056F" w:rsidRPr="002D464A">
        <w:t>;</w:t>
      </w:r>
    </w:p>
    <w:p w14:paraId="7AEEB709" w14:textId="60579514" w:rsidR="002D464A" w:rsidRDefault="002D464A" w:rsidP="002D464A">
      <w:pPr>
        <w:pStyle w:val="a3"/>
      </w:pPr>
      <w:r>
        <w:t xml:space="preserve">Для решения поставленных задач требуется создать следующие </w:t>
      </w:r>
      <w:r w:rsidR="00D4489E">
        <w:t>триггеры</w:t>
      </w:r>
      <w:r>
        <w:t>:</w:t>
      </w:r>
    </w:p>
    <w:p w14:paraId="32F0CB2F" w14:textId="603BE0C7" w:rsidR="002D464A" w:rsidRDefault="00D4489E" w:rsidP="002D464A">
      <w:pPr>
        <w:pStyle w:val="a1"/>
      </w:pPr>
      <w:r>
        <w:t>триггер</w:t>
      </w:r>
      <w:r w:rsidR="002D464A" w:rsidRPr="00F85633">
        <w:t xml:space="preserve"> </w:t>
      </w:r>
      <w:r w:rsidR="0057101F" w:rsidRPr="0057101F">
        <w:t>trg_bi_reading_log_status</w:t>
      </w:r>
      <w:r w:rsidR="002D464A" w:rsidRPr="00F85633">
        <w:t>,</w:t>
      </w:r>
      <w:r w:rsidR="001F58F4" w:rsidRPr="001F58F4">
        <w:t xml:space="preserve"> </w:t>
      </w:r>
      <w:r w:rsidR="008A7578">
        <w:t>устанавливающий статус показания на основе его нормы</w:t>
      </w:r>
      <w:r w:rsidR="002D464A">
        <w:t>;</w:t>
      </w:r>
    </w:p>
    <w:p w14:paraId="5AAF87BD" w14:textId="288DDAAF" w:rsidR="002D464A" w:rsidRPr="00283474" w:rsidRDefault="005E24A3" w:rsidP="002D464A">
      <w:pPr>
        <w:pStyle w:val="a1"/>
      </w:pPr>
      <w:r>
        <w:t>триггер</w:t>
      </w:r>
      <w:r w:rsidRPr="00283474">
        <w:t xml:space="preserve"> </w:t>
      </w:r>
      <w:r w:rsidR="0057101F" w:rsidRPr="0057101F">
        <w:t>trg_clean_expired_sessions</w:t>
      </w:r>
      <w:r w:rsidR="002D464A" w:rsidRPr="00283474">
        <w:t xml:space="preserve">, </w:t>
      </w:r>
      <w:r w:rsidR="008A7578">
        <w:t>удаляющий устаревшие сессии</w:t>
      </w:r>
      <w:r w:rsidR="00A872B9" w:rsidRPr="00A872B9">
        <w:t>;</w:t>
      </w:r>
    </w:p>
    <w:p w14:paraId="557B1B6D" w14:textId="70B06FFD" w:rsidR="0057101F" w:rsidRDefault="0057101F" w:rsidP="0057101F">
      <w:pPr>
        <w:pStyle w:val="a1"/>
      </w:pPr>
      <w:r w:rsidRPr="0057101F">
        <w:t>триггер</w:t>
      </w:r>
      <w:r w:rsidRPr="008A7578">
        <w:t xml:space="preserve"> </w:t>
      </w:r>
      <w:r w:rsidRPr="008A7578">
        <w:rPr>
          <w:lang w:val="en-US"/>
        </w:rPr>
        <w:t>trg</w:t>
      </w:r>
      <w:r w:rsidRPr="008A7578">
        <w:t>_</w:t>
      </w:r>
      <w:r w:rsidRPr="008A7578">
        <w:rPr>
          <w:lang w:val="en-US"/>
        </w:rPr>
        <w:t>clean</w:t>
      </w:r>
      <w:r w:rsidRPr="008A7578">
        <w:t>_</w:t>
      </w:r>
      <w:r w:rsidRPr="008A7578">
        <w:rPr>
          <w:lang w:val="en-US"/>
        </w:rPr>
        <w:t>old</w:t>
      </w:r>
      <w:r w:rsidRPr="008A7578">
        <w:t>_</w:t>
      </w:r>
      <w:r w:rsidRPr="008A7578">
        <w:rPr>
          <w:lang w:val="en-US"/>
        </w:rPr>
        <w:t>logs</w:t>
      </w:r>
      <w:r w:rsidRPr="008A7578">
        <w:t xml:space="preserve">, </w:t>
      </w:r>
      <w:r w:rsidR="008A7578">
        <w:t>удаляющий логи, добавленные более года назад</w:t>
      </w:r>
      <w:r w:rsidR="0018581D">
        <w:t>. К</w:t>
      </w:r>
      <w:r w:rsidRPr="0057101F">
        <w:t>од создания триггера</w:t>
      </w:r>
      <w:r w:rsidR="00BF0A2C">
        <w:t xml:space="preserve"> </w:t>
      </w:r>
      <w:r w:rsidR="00BF0A2C" w:rsidRPr="008A7578">
        <w:rPr>
          <w:lang w:val="en-US"/>
        </w:rPr>
        <w:t>trg</w:t>
      </w:r>
      <w:r w:rsidR="00BF0A2C" w:rsidRPr="008A7578">
        <w:t>_</w:t>
      </w:r>
      <w:r w:rsidR="00BF0A2C" w:rsidRPr="008A7578">
        <w:rPr>
          <w:lang w:val="en-US"/>
        </w:rPr>
        <w:t>clean</w:t>
      </w:r>
      <w:r w:rsidR="00BF0A2C" w:rsidRPr="008A7578">
        <w:t>_</w:t>
      </w:r>
      <w:r w:rsidR="00BF0A2C" w:rsidRPr="008A7578">
        <w:rPr>
          <w:lang w:val="en-US"/>
        </w:rPr>
        <w:t>old</w:t>
      </w:r>
      <w:r w:rsidR="00BF0A2C" w:rsidRPr="008A7578">
        <w:t>_</w:t>
      </w:r>
      <w:r w:rsidR="00BF0A2C" w:rsidRPr="008A7578">
        <w:rPr>
          <w:lang w:val="en-US"/>
        </w:rPr>
        <w:t>logs</w:t>
      </w:r>
      <w:r w:rsidRPr="0057101F">
        <w:t xml:space="preserve"> показан в листинге 5.</w:t>
      </w:r>
    </w:p>
    <w:p w14:paraId="068421F9" w14:textId="2570EC39" w:rsidR="0057101F" w:rsidRDefault="0057101F" w:rsidP="0057101F">
      <w:pPr>
        <w:pStyle w:val="aff2"/>
      </w:pPr>
      <w:r>
        <w:t xml:space="preserve">Листинг 5 – </w:t>
      </w:r>
      <w:r>
        <w:rPr>
          <w:lang w:val="en-US"/>
        </w:rPr>
        <w:t>SQL</w:t>
      </w:r>
      <w:r w:rsidRPr="009171D5">
        <w:t>-</w:t>
      </w:r>
      <w:r>
        <w:t>запрос для создания триггера</w:t>
      </w:r>
      <w:r w:rsidRPr="002C056F">
        <w:t xml:space="preserve"> </w:t>
      </w:r>
      <w:r w:rsidRPr="0057101F">
        <w:t>trg_clean_old_logs</w:t>
      </w:r>
    </w:p>
    <w:p w14:paraId="1FF94CA4" w14:textId="77777777" w:rsidR="00443881" w:rsidRPr="00443881" w:rsidRDefault="00443881" w:rsidP="00E71C5E">
      <w:pPr>
        <w:pStyle w:val="aff0"/>
        <w:rPr>
          <w:lang w:val="en-US"/>
        </w:rPr>
      </w:pPr>
      <w:r w:rsidRPr="00443881">
        <w:rPr>
          <w:lang w:val="en-US"/>
        </w:rPr>
        <w:t xml:space="preserve">-- </w:t>
      </w:r>
      <w:r w:rsidRPr="00443881">
        <w:t>Создание</w:t>
      </w:r>
      <w:r w:rsidRPr="00443881">
        <w:rPr>
          <w:lang w:val="en-US"/>
        </w:rPr>
        <w:t xml:space="preserve"> </w:t>
      </w:r>
      <w:r w:rsidRPr="00443881">
        <w:t>функции</w:t>
      </w:r>
      <w:r w:rsidRPr="00443881">
        <w:rPr>
          <w:lang w:val="en-US"/>
        </w:rPr>
        <w:t xml:space="preserve"> </w:t>
      </w:r>
      <w:r w:rsidRPr="00443881">
        <w:t>для</w:t>
      </w:r>
      <w:r w:rsidRPr="00443881">
        <w:rPr>
          <w:lang w:val="en-US"/>
        </w:rPr>
        <w:t xml:space="preserve"> </w:t>
      </w:r>
      <w:r w:rsidRPr="00443881">
        <w:t>триггера</w:t>
      </w:r>
    </w:p>
    <w:p w14:paraId="4B1C9A34" w14:textId="68159B72" w:rsidR="00E71C5E" w:rsidRPr="00E71C5E" w:rsidRDefault="00E71C5E" w:rsidP="00E71C5E">
      <w:pPr>
        <w:pStyle w:val="aff0"/>
        <w:rPr>
          <w:lang w:val="en-US"/>
        </w:rPr>
      </w:pPr>
      <w:r w:rsidRPr="00E71C5E">
        <w:rPr>
          <w:lang w:val="en-US"/>
        </w:rPr>
        <w:t>CREATE OR REPLACE FUNCTION clean_old_reading_logs()</w:t>
      </w:r>
    </w:p>
    <w:p w14:paraId="2354AB1D" w14:textId="77777777" w:rsidR="00E71C5E" w:rsidRPr="00514CC6" w:rsidRDefault="00E71C5E" w:rsidP="00E71C5E">
      <w:pPr>
        <w:pStyle w:val="aff0"/>
      </w:pPr>
      <w:r w:rsidRPr="00E71C5E">
        <w:rPr>
          <w:lang w:val="en-US"/>
        </w:rPr>
        <w:t>RETURNS</w:t>
      </w:r>
      <w:r w:rsidRPr="00514CC6">
        <w:t xml:space="preserve"> </w:t>
      </w:r>
      <w:r w:rsidRPr="00E71C5E">
        <w:rPr>
          <w:lang w:val="en-US"/>
        </w:rPr>
        <w:t>TRIGGER</w:t>
      </w:r>
      <w:r w:rsidRPr="00514CC6">
        <w:t xml:space="preserve"> </w:t>
      </w:r>
      <w:r w:rsidRPr="00E71C5E">
        <w:rPr>
          <w:lang w:val="en-US"/>
        </w:rPr>
        <w:t>AS</w:t>
      </w:r>
      <w:r w:rsidRPr="00514CC6">
        <w:t xml:space="preserve"> $$</w:t>
      </w:r>
    </w:p>
    <w:p w14:paraId="0235326F" w14:textId="77777777" w:rsidR="00E71C5E" w:rsidRDefault="00E71C5E" w:rsidP="00E71C5E">
      <w:pPr>
        <w:pStyle w:val="aff0"/>
      </w:pPr>
      <w:r w:rsidRPr="00E71C5E">
        <w:rPr>
          <w:lang w:val="en-US"/>
        </w:rPr>
        <w:t>BEGIN</w:t>
      </w:r>
    </w:p>
    <w:p w14:paraId="5C184567" w14:textId="36B2C275" w:rsidR="00E71C5E" w:rsidRPr="00E71C5E" w:rsidRDefault="00E71C5E" w:rsidP="00E71C5E">
      <w:pPr>
        <w:pStyle w:val="aff0"/>
      </w:pPr>
      <w:r w:rsidRPr="00E71C5E">
        <w:t xml:space="preserve">    </w:t>
      </w:r>
      <w:r w:rsidR="00443881" w:rsidRPr="00443881">
        <w:t>-- Удаление логов, созданных более года назад</w:t>
      </w:r>
    </w:p>
    <w:p w14:paraId="4DDC76F5" w14:textId="77777777" w:rsidR="00E71C5E" w:rsidRPr="00514CC6" w:rsidRDefault="00E71C5E" w:rsidP="00E71C5E">
      <w:pPr>
        <w:pStyle w:val="aff0"/>
        <w:rPr>
          <w:lang w:val="en-US"/>
        </w:rPr>
      </w:pPr>
      <w:r w:rsidRPr="00E71C5E">
        <w:t xml:space="preserve">    </w:t>
      </w:r>
      <w:r w:rsidRPr="00E71C5E">
        <w:rPr>
          <w:lang w:val="en-US"/>
        </w:rPr>
        <w:t>DELETE</w:t>
      </w:r>
      <w:r w:rsidRPr="00514CC6">
        <w:rPr>
          <w:lang w:val="en-US"/>
        </w:rPr>
        <w:t xml:space="preserve"> </w:t>
      </w:r>
      <w:r w:rsidRPr="00E71C5E">
        <w:rPr>
          <w:lang w:val="en-US"/>
        </w:rPr>
        <w:t>FROM</w:t>
      </w:r>
      <w:r w:rsidRPr="00514CC6">
        <w:rPr>
          <w:lang w:val="en-US"/>
        </w:rPr>
        <w:t xml:space="preserve"> </w:t>
      </w:r>
      <w:r w:rsidRPr="00E71C5E">
        <w:rPr>
          <w:lang w:val="en-US"/>
        </w:rPr>
        <w:t>reading</w:t>
      </w:r>
      <w:r w:rsidRPr="00514CC6">
        <w:rPr>
          <w:lang w:val="en-US"/>
        </w:rPr>
        <w:t>_</w:t>
      </w:r>
      <w:r w:rsidRPr="00E71C5E">
        <w:rPr>
          <w:lang w:val="en-US"/>
        </w:rPr>
        <w:t>log</w:t>
      </w:r>
      <w:r w:rsidRPr="00514CC6">
        <w:rPr>
          <w:lang w:val="en-US"/>
        </w:rPr>
        <w:t xml:space="preserve"> </w:t>
      </w:r>
    </w:p>
    <w:p w14:paraId="1DCC7C69" w14:textId="77777777" w:rsidR="00E71C5E" w:rsidRPr="00E71C5E" w:rsidRDefault="00E71C5E" w:rsidP="00E71C5E">
      <w:pPr>
        <w:pStyle w:val="aff0"/>
        <w:rPr>
          <w:lang w:val="en-US"/>
        </w:rPr>
      </w:pPr>
      <w:r w:rsidRPr="00514CC6">
        <w:rPr>
          <w:lang w:val="en-US"/>
        </w:rPr>
        <w:t xml:space="preserve">    </w:t>
      </w:r>
      <w:r w:rsidRPr="00E71C5E">
        <w:rPr>
          <w:lang w:val="en-US"/>
        </w:rPr>
        <w:t>WHERE write_date_time &lt; NOW() - INTERVAL '1 year';</w:t>
      </w:r>
    </w:p>
    <w:p w14:paraId="0F9062FA" w14:textId="77777777" w:rsidR="00E71C5E" w:rsidRPr="00E71C5E" w:rsidRDefault="00E71C5E" w:rsidP="00E71C5E">
      <w:pPr>
        <w:pStyle w:val="aff0"/>
        <w:rPr>
          <w:lang w:val="en-US"/>
        </w:rPr>
      </w:pPr>
      <w:r w:rsidRPr="00E71C5E">
        <w:rPr>
          <w:lang w:val="en-US"/>
        </w:rPr>
        <w:t xml:space="preserve">    RETURN NEW;</w:t>
      </w:r>
    </w:p>
    <w:p w14:paraId="3131D6F4" w14:textId="77777777" w:rsidR="00E71C5E" w:rsidRPr="00E71C5E" w:rsidRDefault="00E71C5E" w:rsidP="00E71C5E">
      <w:pPr>
        <w:pStyle w:val="aff0"/>
        <w:rPr>
          <w:lang w:val="en-US"/>
        </w:rPr>
      </w:pPr>
      <w:r w:rsidRPr="00E71C5E">
        <w:rPr>
          <w:lang w:val="en-US"/>
        </w:rPr>
        <w:t>END;</w:t>
      </w:r>
    </w:p>
    <w:p w14:paraId="60102914" w14:textId="77777777" w:rsidR="00E71C5E" w:rsidRPr="00E71C5E" w:rsidRDefault="00E71C5E" w:rsidP="00E71C5E">
      <w:pPr>
        <w:pStyle w:val="aff0"/>
        <w:rPr>
          <w:lang w:val="en-US"/>
        </w:rPr>
      </w:pPr>
      <w:r w:rsidRPr="00E71C5E">
        <w:rPr>
          <w:lang w:val="en-US"/>
        </w:rPr>
        <w:t>$$ LANGUAGE plpgsql;</w:t>
      </w:r>
    </w:p>
    <w:p w14:paraId="11369EAC" w14:textId="167D73E5" w:rsidR="00443881" w:rsidRDefault="00443881" w:rsidP="00E71C5E">
      <w:pPr>
        <w:pStyle w:val="aff0"/>
      </w:pPr>
      <w:r w:rsidRPr="00443881">
        <w:t>-- Создание триггера, вызывающего функцию</w:t>
      </w:r>
      <w:r w:rsidR="0046120D">
        <w:t xml:space="preserve"> выше</w:t>
      </w:r>
    </w:p>
    <w:p w14:paraId="3D5F7393" w14:textId="3EC4712D" w:rsidR="00E71C5E" w:rsidRPr="00443881" w:rsidRDefault="00E71C5E" w:rsidP="00E71C5E">
      <w:pPr>
        <w:pStyle w:val="aff0"/>
      </w:pPr>
      <w:r w:rsidRPr="00E71C5E">
        <w:rPr>
          <w:lang w:val="en-US"/>
        </w:rPr>
        <w:t>CREATE</w:t>
      </w:r>
      <w:r w:rsidRPr="00443881">
        <w:t xml:space="preserve"> </w:t>
      </w:r>
      <w:r w:rsidRPr="00E71C5E">
        <w:rPr>
          <w:lang w:val="en-US"/>
        </w:rPr>
        <w:t>TRIGGER</w:t>
      </w:r>
      <w:r w:rsidRPr="00443881">
        <w:t xml:space="preserve"> </w:t>
      </w:r>
      <w:r w:rsidRPr="00E71C5E">
        <w:rPr>
          <w:lang w:val="en-US"/>
        </w:rPr>
        <w:t>trg</w:t>
      </w:r>
      <w:r w:rsidRPr="00443881">
        <w:t>_</w:t>
      </w:r>
      <w:r w:rsidRPr="00E71C5E">
        <w:rPr>
          <w:lang w:val="en-US"/>
        </w:rPr>
        <w:t>clean</w:t>
      </w:r>
      <w:r w:rsidRPr="00443881">
        <w:t>_</w:t>
      </w:r>
      <w:r w:rsidRPr="00E71C5E">
        <w:rPr>
          <w:lang w:val="en-US"/>
        </w:rPr>
        <w:t>old</w:t>
      </w:r>
      <w:r w:rsidRPr="00443881">
        <w:t>_</w:t>
      </w:r>
      <w:r w:rsidRPr="00E71C5E">
        <w:rPr>
          <w:lang w:val="en-US"/>
        </w:rPr>
        <w:t>logs</w:t>
      </w:r>
    </w:p>
    <w:p w14:paraId="11E19FA1" w14:textId="77777777" w:rsidR="00E71C5E" w:rsidRPr="00E71C5E" w:rsidRDefault="00E71C5E" w:rsidP="00E71C5E">
      <w:pPr>
        <w:pStyle w:val="aff0"/>
        <w:rPr>
          <w:lang w:val="en-US"/>
        </w:rPr>
      </w:pPr>
      <w:r w:rsidRPr="00E71C5E">
        <w:rPr>
          <w:lang w:val="en-US"/>
        </w:rPr>
        <w:t>AFTER INSERT ON reading_log</w:t>
      </w:r>
    </w:p>
    <w:p w14:paraId="17B59312" w14:textId="77777777" w:rsidR="00E71C5E" w:rsidRPr="00E71C5E" w:rsidRDefault="00E71C5E" w:rsidP="00E71C5E">
      <w:pPr>
        <w:pStyle w:val="aff0"/>
        <w:rPr>
          <w:lang w:val="en-US"/>
        </w:rPr>
      </w:pPr>
      <w:r w:rsidRPr="00E71C5E">
        <w:rPr>
          <w:lang w:val="en-US"/>
        </w:rPr>
        <w:t xml:space="preserve">FOR EACH STATEMENT </w:t>
      </w:r>
    </w:p>
    <w:p w14:paraId="65CE11D7" w14:textId="49F27F3E" w:rsidR="00021D4F" w:rsidRPr="00021D4F" w:rsidRDefault="00E71C5E" w:rsidP="00021D4F">
      <w:pPr>
        <w:pStyle w:val="aff0"/>
      </w:pPr>
      <w:r w:rsidRPr="00E71C5E">
        <w:rPr>
          <w:lang w:val="en-US"/>
        </w:rPr>
        <w:t>EXECUTE FUNCTION clean_old_reading_logs();</w:t>
      </w:r>
    </w:p>
    <w:p w14:paraId="1818EDD8" w14:textId="77777777" w:rsidR="00046A82" w:rsidRDefault="007B1296" w:rsidP="007B1296">
      <w:pPr>
        <w:pStyle w:val="2"/>
      </w:pPr>
      <w:bookmarkStart w:id="9" w:name="_Toc232543421"/>
      <w:r>
        <w:lastRenderedPageBreak/>
        <w:t>Администрирование и защита базы данных</w:t>
      </w:r>
      <w:bookmarkEnd w:id="9"/>
    </w:p>
    <w:p w14:paraId="1689F567" w14:textId="2491E74F" w:rsidR="00D237C5" w:rsidRPr="0006358B" w:rsidRDefault="00DF6D9F" w:rsidP="00D237C5">
      <w:pPr>
        <w:pStyle w:val="a3"/>
      </w:pPr>
      <w:r w:rsidRPr="00DF6D9F">
        <w:t xml:space="preserve">Для защиты информации в БД </w:t>
      </w:r>
      <w:r w:rsidR="0018581D">
        <w:t xml:space="preserve">необходимо </w:t>
      </w:r>
      <w:r w:rsidR="0018581D" w:rsidRPr="00DF6D9F">
        <w:t>создать</w:t>
      </w:r>
      <w:r w:rsidRPr="00DF6D9F">
        <w:t xml:space="preserve"> роли пользователей. Администратор имеет права на чтение, запись и управление объектами. Инженеру доступно только чтение</w:t>
      </w:r>
      <w:r w:rsidR="00A872B9" w:rsidRPr="00A872B9">
        <w:t>.</w:t>
      </w:r>
    </w:p>
    <w:p w14:paraId="0C79802D" w14:textId="511935AE" w:rsidR="00A872B9" w:rsidRDefault="00A872B9" w:rsidP="00D237C5">
      <w:pPr>
        <w:pStyle w:val="a3"/>
      </w:pPr>
      <w:r>
        <w:t xml:space="preserve">Для создания ролей требуется выполнить </w:t>
      </w:r>
      <w:r w:rsidR="003E015D">
        <w:t xml:space="preserve">соответствующий </w:t>
      </w:r>
      <w:r>
        <w:t xml:space="preserve">набор </w:t>
      </w:r>
      <w:r>
        <w:rPr>
          <w:lang w:val="en-US"/>
        </w:rPr>
        <w:t>SQL</w:t>
      </w:r>
      <w:r w:rsidRPr="00A872B9">
        <w:t>-</w:t>
      </w:r>
      <w:r>
        <w:t>комманд</w:t>
      </w:r>
      <w:r w:rsidR="003E015D">
        <w:t xml:space="preserve">. Код для создания роли </w:t>
      </w:r>
      <w:r w:rsidR="003E015D" w:rsidRPr="003E015D">
        <w:t>engineer_reader</w:t>
      </w:r>
      <w:r>
        <w:t xml:space="preserve"> представлен листингом 6.</w:t>
      </w:r>
    </w:p>
    <w:p w14:paraId="629201DE" w14:textId="66294D2F" w:rsidR="00A872B9" w:rsidRPr="00DF6D9F" w:rsidRDefault="00A872B9" w:rsidP="00DF6D9F">
      <w:pPr>
        <w:pStyle w:val="aff2"/>
      </w:pPr>
      <w:r>
        <w:t xml:space="preserve">Листинг 6 – </w:t>
      </w:r>
      <w:r>
        <w:rPr>
          <w:lang w:val="en-US"/>
        </w:rPr>
        <w:t>SQL</w:t>
      </w:r>
      <w:r w:rsidRPr="009171D5">
        <w:t>-</w:t>
      </w:r>
      <w:r>
        <w:t>запрос для создания роли</w:t>
      </w:r>
      <w:r w:rsidR="003E015D">
        <w:t xml:space="preserve"> </w:t>
      </w:r>
      <w:r w:rsidR="003E015D" w:rsidRPr="003E015D">
        <w:t>engineer_reader</w:t>
      </w:r>
    </w:p>
    <w:p w14:paraId="2AC22C4F" w14:textId="77777777" w:rsidR="003E015D" w:rsidRPr="0006358B" w:rsidRDefault="003E015D" w:rsidP="003E015D">
      <w:pPr>
        <w:pStyle w:val="aff0"/>
        <w:rPr>
          <w:lang w:val="en-US"/>
        </w:rPr>
      </w:pPr>
      <w:r w:rsidRPr="003E015D">
        <w:rPr>
          <w:lang w:val="en-US"/>
        </w:rPr>
        <w:t>CREATE ROLE engineer_reader WITH LOGIN PASSWORD 'engineer_password';</w:t>
      </w:r>
    </w:p>
    <w:p w14:paraId="644B35CE" w14:textId="541939CA" w:rsidR="003E015D" w:rsidRPr="003E015D" w:rsidRDefault="003E015D" w:rsidP="003E015D">
      <w:pPr>
        <w:pStyle w:val="aff0"/>
      </w:pPr>
      <w:r w:rsidRPr="003E015D">
        <w:t xml:space="preserve">-- </w:t>
      </w:r>
      <w:r>
        <w:t>Предоставление</w:t>
      </w:r>
      <w:r w:rsidRPr="003E015D">
        <w:t xml:space="preserve"> </w:t>
      </w:r>
      <w:r>
        <w:t>прав</w:t>
      </w:r>
      <w:r w:rsidRPr="003E015D">
        <w:t xml:space="preserve"> </w:t>
      </w:r>
      <w:r>
        <w:t>на</w:t>
      </w:r>
      <w:r w:rsidRPr="003E015D">
        <w:t xml:space="preserve"> </w:t>
      </w:r>
      <w:r>
        <w:t>подключение</w:t>
      </w:r>
      <w:r w:rsidRPr="003E015D">
        <w:t xml:space="preserve"> </w:t>
      </w:r>
      <w:r>
        <w:t xml:space="preserve">к </w:t>
      </w:r>
      <w:r w:rsidRPr="003E015D">
        <w:rPr>
          <w:lang w:val="en-US"/>
        </w:rPr>
        <w:t>signal</w:t>
      </w:r>
      <w:r w:rsidRPr="003E015D">
        <w:t>_</w:t>
      </w:r>
      <w:r w:rsidRPr="003E015D">
        <w:rPr>
          <w:lang w:val="en-US"/>
        </w:rPr>
        <w:t>track</w:t>
      </w:r>
      <w:r w:rsidRPr="003E015D">
        <w:t>_</w:t>
      </w:r>
      <w:r w:rsidRPr="003E015D">
        <w:rPr>
          <w:lang w:val="en-US"/>
        </w:rPr>
        <w:t>db</w:t>
      </w:r>
    </w:p>
    <w:p w14:paraId="762AA651" w14:textId="77777777" w:rsidR="003E015D" w:rsidRPr="0006358B" w:rsidRDefault="003E015D" w:rsidP="003E015D">
      <w:pPr>
        <w:pStyle w:val="aff0"/>
        <w:rPr>
          <w:lang w:val="en-US"/>
        </w:rPr>
      </w:pPr>
      <w:r w:rsidRPr="003E015D">
        <w:rPr>
          <w:lang w:val="en-US"/>
        </w:rPr>
        <w:t>GRANT CONNECT ON DATABASE signal_track_db TO engineer_reader;</w:t>
      </w:r>
    </w:p>
    <w:p w14:paraId="10DFE1FE" w14:textId="1A144C70" w:rsidR="003E015D" w:rsidRPr="003E015D" w:rsidRDefault="003E015D" w:rsidP="003E015D">
      <w:pPr>
        <w:pStyle w:val="aff0"/>
      </w:pPr>
      <w:r>
        <w:t>-- Предоставление</w:t>
      </w:r>
      <w:r w:rsidRPr="003E015D">
        <w:t xml:space="preserve"> </w:t>
      </w:r>
      <w:r>
        <w:t xml:space="preserve">прав на просмотр и использование схемы </w:t>
      </w:r>
      <w:r w:rsidRPr="003E015D">
        <w:rPr>
          <w:lang w:val="en-US"/>
        </w:rPr>
        <w:t>public</w:t>
      </w:r>
    </w:p>
    <w:p w14:paraId="5D3B668A" w14:textId="77777777" w:rsidR="003E015D" w:rsidRPr="0006358B" w:rsidRDefault="003E015D" w:rsidP="003E015D">
      <w:pPr>
        <w:pStyle w:val="aff0"/>
        <w:rPr>
          <w:lang w:val="en-US"/>
        </w:rPr>
      </w:pPr>
      <w:r w:rsidRPr="003E015D">
        <w:rPr>
          <w:lang w:val="en-US"/>
        </w:rPr>
        <w:t>GRANT USAGE ON SCHEMA public TO engineer_reader;</w:t>
      </w:r>
    </w:p>
    <w:p w14:paraId="161E085B" w14:textId="28C6514C" w:rsidR="003E015D" w:rsidRPr="00F54BB6" w:rsidRDefault="003E015D" w:rsidP="003E015D">
      <w:pPr>
        <w:pStyle w:val="aff0"/>
        <w:rPr>
          <w:lang w:val="en-US"/>
        </w:rPr>
      </w:pPr>
      <w:r w:rsidRPr="00F54BB6">
        <w:rPr>
          <w:lang w:val="en-US"/>
        </w:rPr>
        <w:t xml:space="preserve">-- </w:t>
      </w:r>
      <w:r>
        <w:t>Предоставление</w:t>
      </w:r>
      <w:r w:rsidRPr="00F54BB6">
        <w:rPr>
          <w:lang w:val="en-US"/>
        </w:rPr>
        <w:t xml:space="preserve"> </w:t>
      </w:r>
      <w:r>
        <w:t>прав</w:t>
      </w:r>
      <w:r w:rsidRPr="00F54BB6">
        <w:rPr>
          <w:lang w:val="en-US"/>
        </w:rPr>
        <w:t xml:space="preserve"> </w:t>
      </w:r>
      <w:r>
        <w:t>на</w:t>
      </w:r>
      <w:r w:rsidRPr="00F54BB6">
        <w:rPr>
          <w:lang w:val="en-US"/>
        </w:rPr>
        <w:t xml:space="preserve"> </w:t>
      </w:r>
      <w:r>
        <w:t>чтение</w:t>
      </w:r>
      <w:r w:rsidRPr="00F54BB6">
        <w:rPr>
          <w:lang w:val="en-US"/>
        </w:rPr>
        <w:t xml:space="preserve"> </w:t>
      </w:r>
      <w:r>
        <w:t>таблиц</w:t>
      </w:r>
    </w:p>
    <w:p w14:paraId="479C37B3" w14:textId="5A739F15" w:rsidR="003E015D" w:rsidRPr="00D46103" w:rsidRDefault="003E015D" w:rsidP="00D46103">
      <w:pPr>
        <w:pStyle w:val="aff0"/>
        <w:rPr>
          <w:lang w:val="en-US"/>
        </w:rPr>
      </w:pPr>
      <w:r w:rsidRPr="003E015D">
        <w:rPr>
          <w:lang w:val="en-US"/>
        </w:rPr>
        <w:t>GRANT SELECT ON ALL TABLES IN SCHEMA public TO engineer_reader;</w:t>
      </w:r>
      <w:r w:rsidRPr="00D46103">
        <w:rPr>
          <w:lang w:val="en-US"/>
        </w:rPr>
        <w:t xml:space="preserve"> </w:t>
      </w:r>
    </w:p>
    <w:p w14:paraId="1B2E4F0E" w14:textId="5BE74F69" w:rsidR="00A872B9" w:rsidRPr="003E015D" w:rsidRDefault="003E015D" w:rsidP="003E015D">
      <w:pPr>
        <w:pStyle w:val="aff0"/>
        <w:rPr>
          <w:lang w:val="en-US"/>
        </w:rPr>
      </w:pPr>
      <w:r w:rsidRPr="003E015D">
        <w:rPr>
          <w:lang w:val="en-US"/>
        </w:rPr>
        <w:t>ALTER DEFAULT PRIVILEGES IN SCHEMA public GRANT SELECT ON TABLES TO engineer_reader;</w:t>
      </w:r>
    </w:p>
    <w:p w14:paraId="527302A2" w14:textId="38F9CA89" w:rsidR="006947D9" w:rsidRDefault="0010248C" w:rsidP="007B1296">
      <w:pPr>
        <w:pStyle w:val="a3"/>
      </w:pPr>
      <w:r w:rsidRPr="0010248C">
        <w:t xml:space="preserve">Во избежание потери данных необходимо периодически выполнять полное резервное копирование БД. </w:t>
      </w:r>
      <w:r w:rsidR="00D46103">
        <w:t>Ком</w:t>
      </w:r>
      <w:r w:rsidR="00DF6D9F">
        <w:t>м</w:t>
      </w:r>
      <w:r w:rsidR="00D46103">
        <w:t>анда для резервного копирования БД</w:t>
      </w:r>
      <w:r w:rsidRPr="0010248C">
        <w:t xml:space="preserve"> представлен</w:t>
      </w:r>
      <w:r w:rsidR="00D46103">
        <w:t>а</w:t>
      </w:r>
      <w:r w:rsidRPr="0010248C">
        <w:t xml:space="preserve"> листингом </w:t>
      </w:r>
      <w:r>
        <w:t>7</w:t>
      </w:r>
      <w:r w:rsidRPr="0010248C">
        <w:t>.</w:t>
      </w:r>
    </w:p>
    <w:p w14:paraId="061EE7C3" w14:textId="5B299DDC" w:rsidR="0010248C" w:rsidRDefault="0010248C" w:rsidP="0010248C">
      <w:pPr>
        <w:pStyle w:val="aff2"/>
      </w:pPr>
      <w:r>
        <w:t>Листинг 7 – Ком</w:t>
      </w:r>
      <w:r w:rsidR="00DF6D9F">
        <w:t>м</w:t>
      </w:r>
      <w:r>
        <w:t>анда для создания файла резервной копии</w:t>
      </w:r>
    </w:p>
    <w:p w14:paraId="3D477500" w14:textId="3E34B98F" w:rsidR="0010248C" w:rsidRPr="0006358B" w:rsidRDefault="0010248C" w:rsidP="0010248C">
      <w:pPr>
        <w:pStyle w:val="aff0"/>
        <w:rPr>
          <w:lang w:val="en-US"/>
        </w:rPr>
      </w:pPr>
      <w:r w:rsidRPr="0010248C">
        <w:rPr>
          <w:lang w:val="en-US"/>
        </w:rPr>
        <w:t>pg_dump -U postgres -h localhost -p 5432 -F c -b -v -f C:/signal_track_db_back.dump signal_track_db</w:t>
      </w:r>
    </w:p>
    <w:p w14:paraId="47D9B5C3" w14:textId="6699E52D" w:rsidR="0010248C" w:rsidRDefault="00D46103" w:rsidP="007B1296">
      <w:pPr>
        <w:pStyle w:val="a3"/>
      </w:pPr>
      <w:r>
        <w:t>Ком</w:t>
      </w:r>
      <w:r w:rsidR="00DF6D9F">
        <w:t>м</w:t>
      </w:r>
      <w:r>
        <w:t xml:space="preserve">анда для восстановления БД представлена </w:t>
      </w:r>
      <w:r w:rsidR="0010248C" w:rsidRPr="0010248C">
        <w:t>листингом 8.</w:t>
      </w:r>
    </w:p>
    <w:p w14:paraId="2D5412D5" w14:textId="61DBC5C8" w:rsidR="0010248C" w:rsidRDefault="0010248C" w:rsidP="0010248C">
      <w:pPr>
        <w:pStyle w:val="aff2"/>
      </w:pPr>
      <w:r>
        <w:t>Листинг 8 – Ком</w:t>
      </w:r>
      <w:r w:rsidR="00DF6D9F">
        <w:t>м</w:t>
      </w:r>
      <w:r>
        <w:t>анда для восстановления из резервной копии БД</w:t>
      </w:r>
    </w:p>
    <w:p w14:paraId="75D91CF4" w14:textId="590F03EC" w:rsidR="00470530" w:rsidRPr="00470530" w:rsidRDefault="0010248C" w:rsidP="00470530">
      <w:pPr>
        <w:pStyle w:val="aff0"/>
      </w:pPr>
      <w:r w:rsidRPr="0010248C">
        <w:rPr>
          <w:lang w:val="en-US"/>
        </w:rPr>
        <w:t>pg_restore -U postgres -h localhost -p 5432 -d signal_track_db -c -v "C:\signal_track_db_back.dump"</w:t>
      </w:r>
    </w:p>
    <w:p w14:paraId="2138F12C" w14:textId="77777777" w:rsidR="00F116CE" w:rsidRDefault="00F116CE" w:rsidP="00F116CE">
      <w:pPr>
        <w:pStyle w:val="1"/>
      </w:pPr>
      <w:bookmarkStart w:id="10" w:name="_Toc232543422"/>
      <w:r>
        <w:lastRenderedPageBreak/>
        <w:t>Выполнение работ по ПМ.01</w:t>
      </w:r>
      <w:bookmarkEnd w:id="10"/>
    </w:p>
    <w:p w14:paraId="2088E32D" w14:textId="77777777" w:rsidR="007B1296" w:rsidRDefault="007B1296" w:rsidP="007B1296">
      <w:pPr>
        <w:pStyle w:val="2"/>
      </w:pPr>
      <w:bookmarkStart w:id="11" w:name="_Toc232543423"/>
      <w:r>
        <w:t>Проектирование программного обеспечения</w:t>
      </w:r>
      <w:bookmarkEnd w:id="11"/>
    </w:p>
    <w:p w14:paraId="3E80060C" w14:textId="4D1B7321" w:rsidR="000C03D0" w:rsidRDefault="0006358B" w:rsidP="000C03D0">
      <w:pPr>
        <w:pStyle w:val="a3"/>
      </w:pPr>
      <w:r w:rsidRPr="0006358B">
        <w:t>Филиал РТРС «Архангельский ОРТПЦ» осуществляет трансляцию пакетов общероссийских обязательных общедоступных телеканалов и радиоканалов. В рамках этой деятельности необходимо проводить регулярный мониторинг параметров работы передающего оборудования.</w:t>
      </w:r>
    </w:p>
    <w:p w14:paraId="2FA9E728" w14:textId="371F8AEF" w:rsidR="0006358B" w:rsidRDefault="0006358B" w:rsidP="000C03D0">
      <w:pPr>
        <w:pStyle w:val="a3"/>
      </w:pPr>
      <w:r w:rsidRPr="0006358B">
        <w:t xml:space="preserve">Предприятием поставлена задача по разработке системы </w:t>
      </w:r>
      <w:r>
        <w:t>мониторинга</w:t>
      </w:r>
      <w:r w:rsidRPr="0006358B">
        <w:t xml:space="preserve"> </w:t>
      </w:r>
      <w:r>
        <w:t>спутниковых модемов</w:t>
      </w:r>
      <w:r w:rsidRPr="0006358B">
        <w:t xml:space="preserve">. Система должна </w:t>
      </w:r>
      <w:r w:rsidR="00640E5A">
        <w:t>собирать данные со спутниковых модемов, выявлять отклонения показаний от нормы, сохранять историю показаний на сервере и представлять эти данные в удобном для человека виде на клиенте. Для управления системой необходима панель администратора</w:t>
      </w:r>
      <w:r w:rsidRPr="0006358B">
        <w:t>.</w:t>
      </w:r>
    </w:p>
    <w:p w14:paraId="475AE31C" w14:textId="266179FC" w:rsidR="003911CE" w:rsidRDefault="003911CE" w:rsidP="000C03D0">
      <w:pPr>
        <w:pStyle w:val="a3"/>
      </w:pPr>
      <w:r w:rsidRPr="003911CE">
        <w:t xml:space="preserve">Требуется разработать систему </w:t>
      </w:r>
      <w:r>
        <w:t>мониторинга</w:t>
      </w:r>
      <w:r w:rsidRPr="003911CE">
        <w:t xml:space="preserve"> с оконным интерфейсом пользователя для</w:t>
      </w:r>
      <w:r>
        <w:t xml:space="preserve"> отслеживания и логирования показаний спутниковых модемов</w:t>
      </w:r>
      <w:r w:rsidRPr="003911CE">
        <w:t>.</w:t>
      </w:r>
    </w:p>
    <w:p w14:paraId="686B2E68" w14:textId="367196F6" w:rsidR="003911CE" w:rsidRDefault="003911CE" w:rsidP="000C03D0">
      <w:pPr>
        <w:pStyle w:val="a3"/>
      </w:pPr>
      <w:r w:rsidRPr="003911CE">
        <w:t xml:space="preserve">Система </w:t>
      </w:r>
      <w:r>
        <w:t>мониторинга</w:t>
      </w:r>
      <w:r w:rsidRPr="003911CE">
        <w:t xml:space="preserve"> должна обеспечивать выполнение следующих задач:</w:t>
      </w:r>
    </w:p>
    <w:p w14:paraId="3461FF57" w14:textId="0F92333B" w:rsidR="003911CE" w:rsidRPr="003911CE" w:rsidRDefault="003911CE" w:rsidP="00FD6BC1">
      <w:pPr>
        <w:pStyle w:val="a1"/>
      </w:pPr>
      <w:r>
        <w:t>а</w:t>
      </w:r>
      <w:r w:rsidRPr="003911CE">
        <w:t>втоматический опрос подключенных спутниковых модемов по заданному временному интервалу</w:t>
      </w:r>
      <w:r>
        <w:t>;</w:t>
      </w:r>
    </w:p>
    <w:p w14:paraId="7B54CF24" w14:textId="5D5B392E" w:rsidR="003911CE" w:rsidRDefault="003911CE" w:rsidP="00FD6BC1">
      <w:pPr>
        <w:pStyle w:val="a1"/>
      </w:pPr>
      <w:r>
        <w:t>с</w:t>
      </w:r>
      <w:r w:rsidRPr="003911CE">
        <w:t>бор ключевых метрик оборудования</w:t>
      </w:r>
      <w:r>
        <w:t>;</w:t>
      </w:r>
    </w:p>
    <w:p w14:paraId="237F672F" w14:textId="17F8388E" w:rsidR="003911CE" w:rsidRDefault="003911CE" w:rsidP="00FD6BC1">
      <w:pPr>
        <w:pStyle w:val="a1"/>
      </w:pPr>
      <w:r>
        <w:t>с</w:t>
      </w:r>
      <w:r w:rsidRPr="003911CE">
        <w:t>равнение текущих параметров работы модемов с установленными эталонными значениями</w:t>
      </w:r>
      <w:r>
        <w:t>;</w:t>
      </w:r>
    </w:p>
    <w:p w14:paraId="5A58A9F7" w14:textId="1F7366B0" w:rsidR="003911CE" w:rsidRDefault="003911CE" w:rsidP="00FD6BC1">
      <w:pPr>
        <w:pStyle w:val="a1"/>
      </w:pPr>
      <w:r>
        <w:t>м</w:t>
      </w:r>
      <w:r w:rsidRPr="003911CE">
        <w:t>гновенное выявление отклонений</w:t>
      </w:r>
      <w:r>
        <w:t>;</w:t>
      </w:r>
    </w:p>
    <w:p w14:paraId="245E3391" w14:textId="12B95ACD" w:rsidR="003911CE" w:rsidRDefault="003911CE" w:rsidP="00FD6BC1">
      <w:pPr>
        <w:pStyle w:val="a1"/>
      </w:pPr>
      <w:r>
        <w:t>з</w:t>
      </w:r>
      <w:r w:rsidRPr="003911CE">
        <w:t>апись истории показаний всех модемов в централизованную базу данных на сервере</w:t>
      </w:r>
      <w:r>
        <w:t>;</w:t>
      </w:r>
    </w:p>
    <w:p w14:paraId="1A27F7F1" w14:textId="3B1E755C" w:rsidR="003911CE" w:rsidRPr="003911CE" w:rsidRDefault="003911CE" w:rsidP="00FD6BC1">
      <w:pPr>
        <w:pStyle w:val="a1"/>
      </w:pPr>
      <w:r>
        <w:t>р</w:t>
      </w:r>
      <w:r w:rsidRPr="003911CE">
        <w:t>азграничение прав доступа пользователей через форму авторизации</w:t>
      </w:r>
      <w:r>
        <w:t>;</w:t>
      </w:r>
    </w:p>
    <w:p w14:paraId="0A5F86A3" w14:textId="1A944C44" w:rsidR="003911CE" w:rsidRPr="003911CE" w:rsidRDefault="003911CE" w:rsidP="00FD6BC1">
      <w:pPr>
        <w:pStyle w:val="a1"/>
      </w:pPr>
      <w:r>
        <w:t>у</w:t>
      </w:r>
      <w:r w:rsidRPr="003911CE">
        <w:t>правление парком оборудования</w:t>
      </w:r>
      <w:r>
        <w:t>;</w:t>
      </w:r>
    </w:p>
    <w:p w14:paraId="0828540D" w14:textId="77777777" w:rsidR="00854662" w:rsidRDefault="00FD6BC1" w:rsidP="00854662">
      <w:pPr>
        <w:pStyle w:val="a1"/>
      </w:pPr>
      <w:r>
        <w:t>н</w:t>
      </w:r>
      <w:r w:rsidR="003911CE" w:rsidRPr="003911CE">
        <w:t>астройка пороговых значений нормы и критических отклонений для каждого типа модема отдельно</w:t>
      </w:r>
      <w:r>
        <w:t>;</w:t>
      </w:r>
    </w:p>
    <w:p w14:paraId="74686754" w14:textId="5670E887" w:rsidR="00854662" w:rsidRDefault="00854662" w:rsidP="00854662">
      <w:pPr>
        <w:pStyle w:val="a1"/>
      </w:pPr>
      <w:r>
        <w:lastRenderedPageBreak/>
        <w:t>о</w:t>
      </w:r>
      <w:r w:rsidRPr="00854662">
        <w:t xml:space="preserve">тображение графиков и таблиц </w:t>
      </w:r>
      <w:r>
        <w:t>показаний модемов.</w:t>
      </w:r>
    </w:p>
    <w:p w14:paraId="41506BD0" w14:textId="543D6927" w:rsidR="00F15F7A" w:rsidRDefault="00F15F7A" w:rsidP="00F15F7A">
      <w:pPr>
        <w:pStyle w:val="a3"/>
      </w:pPr>
      <w:r w:rsidRPr="00F15F7A">
        <w:t xml:space="preserve">Действия, доступные пользователю приложения, отображены на диаграмме прецедентов, представленной на рисунке </w:t>
      </w:r>
      <w:r>
        <w:t>4</w:t>
      </w:r>
      <w:r w:rsidRPr="00F15F7A">
        <w:t>.</w:t>
      </w:r>
    </w:p>
    <w:p w14:paraId="2AD872E7" w14:textId="74D7B7B8" w:rsidR="007B1296" w:rsidRPr="00854662" w:rsidRDefault="00D7141F" w:rsidP="000C03D0">
      <w:pPr>
        <w:pStyle w:val="afd"/>
      </w:pPr>
      <w:r>
        <w:drawing>
          <wp:inline distT="0" distB="0" distL="0" distR="0" wp14:anchorId="4EB3E42D" wp14:editId="3F9F1815">
            <wp:extent cx="5939790" cy="7156450"/>
            <wp:effectExtent l="0" t="0" r="3810" b="6350"/>
            <wp:docPr id="116027009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5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CECD" w14:textId="3D66E598" w:rsidR="000C03D0" w:rsidRDefault="000C03D0" w:rsidP="000C03D0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F54BB6">
        <w:instrText xml:space="preserve"> </w:instrText>
      </w:r>
      <w:r w:rsidRPr="00CE3B5E">
        <w:instrText xml:space="preserve">#" </w:instrText>
      </w:r>
      <w:r>
        <w:fldChar w:fldCharType="separate"/>
      </w:r>
      <w:r w:rsidR="007B730C">
        <w:rPr>
          <w:noProof/>
        </w:rPr>
        <w:t>Рисунок</w:t>
      </w:r>
      <w:r w:rsidR="007B730C" w:rsidRPr="00F54BB6">
        <w:rPr>
          <w:noProof/>
        </w:rPr>
        <w:t xml:space="preserve"> </w:t>
      </w:r>
      <w:r w:rsidR="007B730C">
        <w:rPr>
          <w:noProof/>
        </w:rPr>
        <w:t>4</w:t>
      </w:r>
      <w:r>
        <w:fldChar w:fldCharType="end"/>
      </w:r>
      <w:r>
        <w:t xml:space="preserve"> </w:t>
      </w:r>
      <w:r w:rsidRPr="000C03D0">
        <w:t>– Диаграмма прецедентов</w:t>
      </w:r>
    </w:p>
    <w:p w14:paraId="07DDE677" w14:textId="4563627C" w:rsidR="00F15F7A" w:rsidRDefault="006B23F9" w:rsidP="00F15F7A">
      <w:pPr>
        <w:pStyle w:val="a3"/>
      </w:pPr>
      <w:r>
        <w:lastRenderedPageBreak/>
        <w:t>Для реализации разграничения прав</w:t>
      </w:r>
      <w:r w:rsidR="004002D0">
        <w:t xml:space="preserve"> пользователей</w:t>
      </w:r>
      <w:r>
        <w:t xml:space="preserve"> необходимо разработать алгоритм авторизации. Блок-схема алгоритма авторизации пользователя представлена на рисунке 5.</w:t>
      </w:r>
    </w:p>
    <w:p w14:paraId="37F1B61D" w14:textId="2BD8F0A8" w:rsidR="006B23F9" w:rsidRPr="00146471" w:rsidRDefault="00146471" w:rsidP="00146471">
      <w:pPr>
        <w:pStyle w:val="afd"/>
      </w:pPr>
      <w:r>
        <w:drawing>
          <wp:inline distT="0" distB="0" distL="0" distR="0" wp14:anchorId="7392A7FC" wp14:editId="6A73F5A4">
            <wp:extent cx="2000250" cy="7199717"/>
            <wp:effectExtent l="0" t="0" r="0" b="1270"/>
            <wp:docPr id="6403435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702" cy="723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4384" w14:textId="650CFD47" w:rsidR="006B23F9" w:rsidRPr="00C206B9" w:rsidRDefault="006B23F9" w:rsidP="00FA442A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6B23F9">
        <w:instrText xml:space="preserve"> </w:instrText>
      </w:r>
      <w:r w:rsidRPr="00CE3B5E">
        <w:instrText xml:space="preserve">#" </w:instrText>
      </w:r>
      <w:r>
        <w:fldChar w:fldCharType="separate"/>
      </w:r>
      <w:r w:rsidR="007B730C">
        <w:rPr>
          <w:noProof/>
        </w:rPr>
        <w:t>Рисунок</w:t>
      </w:r>
      <w:r w:rsidR="007B730C" w:rsidRPr="006B23F9">
        <w:rPr>
          <w:noProof/>
        </w:rPr>
        <w:t xml:space="preserve"> </w:t>
      </w:r>
      <w:r w:rsidR="007B730C">
        <w:rPr>
          <w:noProof/>
        </w:rPr>
        <w:t>5</w:t>
      </w:r>
      <w:r>
        <w:fldChar w:fldCharType="end"/>
      </w:r>
      <w:r>
        <w:t xml:space="preserve"> </w:t>
      </w:r>
      <w:r w:rsidRPr="000C03D0">
        <w:t xml:space="preserve">– </w:t>
      </w:r>
      <w:r>
        <w:t>Блок-схема алгоритма авторизации пользователя</w:t>
      </w:r>
    </w:p>
    <w:p w14:paraId="025661DF" w14:textId="77777777" w:rsidR="007B1296" w:rsidRDefault="007B1296" w:rsidP="007B1296">
      <w:pPr>
        <w:pStyle w:val="2"/>
      </w:pPr>
      <w:bookmarkStart w:id="12" w:name="_Toc232543424"/>
      <w:r>
        <w:lastRenderedPageBreak/>
        <w:t>Разработка программных модулей</w:t>
      </w:r>
      <w:bookmarkEnd w:id="12"/>
    </w:p>
    <w:p w14:paraId="4ABE8573" w14:textId="5A807A33" w:rsidR="00FA442A" w:rsidRPr="00A3502F" w:rsidRDefault="0071107E" w:rsidP="000C03D0">
      <w:pPr>
        <w:pStyle w:val="a3"/>
      </w:pPr>
      <w:r>
        <w:t>Согласно ц</w:t>
      </w:r>
      <w:r w:rsidRPr="0071107E">
        <w:t>ел</w:t>
      </w:r>
      <w:r>
        <w:t>и</w:t>
      </w:r>
      <w:r w:rsidRPr="0071107E">
        <w:t xml:space="preserve"> проекта </w:t>
      </w:r>
      <w:r>
        <w:t>необходимо</w:t>
      </w:r>
      <w:r w:rsidRPr="0071107E">
        <w:t xml:space="preserve"> созда</w:t>
      </w:r>
      <w:r>
        <w:t>ть</w:t>
      </w:r>
      <w:r w:rsidRPr="0071107E">
        <w:t xml:space="preserve"> приложени</w:t>
      </w:r>
      <w:r>
        <w:t xml:space="preserve">е </w:t>
      </w:r>
      <w:r w:rsidRPr="0071107E">
        <w:t>для администрирования пользователей системы, оборудования и типов его показателей</w:t>
      </w:r>
      <w:r>
        <w:t xml:space="preserve"> на языке </w:t>
      </w:r>
      <w:r>
        <w:rPr>
          <w:lang w:val="en-US"/>
        </w:rPr>
        <w:t>C</w:t>
      </w:r>
      <w:r w:rsidRPr="0071107E">
        <w:t>#</w:t>
      </w:r>
      <w:r w:rsidR="0074173C">
        <w:t xml:space="preserve"> </w:t>
      </w:r>
      <w:r w:rsidR="0074173C" w:rsidRPr="0074173C">
        <w:t>[</w:t>
      </w:r>
      <w:r w:rsidR="005F30CD" w:rsidRPr="005F30CD">
        <w:t>3</w:t>
      </w:r>
      <w:r w:rsidR="0074173C" w:rsidRPr="0074173C">
        <w:t>]</w:t>
      </w:r>
      <w:r w:rsidRPr="0071107E">
        <w:t>.</w:t>
      </w:r>
      <w:r>
        <w:t xml:space="preserve"> </w:t>
      </w:r>
      <w:r w:rsidRPr="0071107E">
        <w:t xml:space="preserve">В качестве среды разработки выбрана IDE Microsoft Visual Studio 2022. Для создания </w:t>
      </w:r>
      <w:r w:rsidR="00A3502F">
        <w:t>оконного</w:t>
      </w:r>
      <w:r w:rsidRPr="0071107E">
        <w:t xml:space="preserve"> пользовательского интерфейса используется фреймворк Avalonia UI, обеспечивающий гибкость и простоту реализации интерфейса.</w:t>
      </w:r>
    </w:p>
    <w:p w14:paraId="799EB513" w14:textId="69162611" w:rsidR="00A43BC8" w:rsidRPr="00D66242" w:rsidRDefault="00D66242" w:rsidP="000C03D0">
      <w:pPr>
        <w:pStyle w:val="a3"/>
      </w:pPr>
      <w:r>
        <w:t xml:space="preserve">Используя средства </w:t>
      </w:r>
      <w:r w:rsidRPr="0071107E">
        <w:t>Avalonia UI</w:t>
      </w:r>
      <w:r>
        <w:t xml:space="preserve"> требуется спроектировать интерфейс для окна настроек, окна авторизации и главного окна со страницами управления пользователями, управления оборудованием, управления типами показателей, управления агентом. Интерфейс главно</w:t>
      </w:r>
      <w:r w:rsidR="00637069">
        <w:t xml:space="preserve">го окна </w:t>
      </w:r>
      <w:r>
        <w:t>требуется спроектировать в соответствии с рисунком 6.</w:t>
      </w:r>
    </w:p>
    <w:p w14:paraId="01A8EABB" w14:textId="0ADDE71D" w:rsidR="000C03D0" w:rsidRDefault="004938A6" w:rsidP="000C03D0">
      <w:pPr>
        <w:pStyle w:val="afd"/>
      </w:pPr>
      <w:r w:rsidRPr="004938A6">
        <w:drawing>
          <wp:inline distT="0" distB="0" distL="0" distR="0" wp14:anchorId="7DF80133" wp14:editId="39480277">
            <wp:extent cx="5939790" cy="3470275"/>
            <wp:effectExtent l="0" t="0" r="3810" b="0"/>
            <wp:docPr id="107569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95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8A47" w14:textId="0A80AD46" w:rsidR="00221CAA" w:rsidRPr="00221CAA" w:rsidRDefault="000C03D0" w:rsidP="00221CAA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0C03D0">
        <w:instrText xml:space="preserve"> </w:instrText>
      </w:r>
      <w:r w:rsidRPr="00CE3B5E">
        <w:instrText xml:space="preserve">#" </w:instrText>
      </w:r>
      <w:r>
        <w:fldChar w:fldCharType="separate"/>
      </w:r>
      <w:r w:rsidR="007B730C">
        <w:rPr>
          <w:noProof/>
        </w:rPr>
        <w:t>Рисунок</w:t>
      </w:r>
      <w:r w:rsidR="007B730C" w:rsidRPr="000C03D0">
        <w:rPr>
          <w:noProof/>
        </w:rPr>
        <w:t xml:space="preserve"> </w:t>
      </w:r>
      <w:r w:rsidR="007B730C">
        <w:rPr>
          <w:noProof/>
        </w:rPr>
        <w:t>6</w:t>
      </w:r>
      <w:r>
        <w:fldChar w:fldCharType="end"/>
      </w:r>
      <w:r>
        <w:t xml:space="preserve"> </w:t>
      </w:r>
      <w:r w:rsidRPr="000C03D0">
        <w:t xml:space="preserve">– </w:t>
      </w:r>
      <w:r w:rsidR="00B6107D">
        <w:rPr>
          <w:lang w:val="en-US"/>
        </w:rPr>
        <w:t>Signal</w:t>
      </w:r>
      <w:r w:rsidR="00B6107D" w:rsidRPr="00B6107D">
        <w:t xml:space="preserve">: </w:t>
      </w:r>
      <w:r w:rsidR="00B6107D">
        <w:t>Панель администратора</w:t>
      </w:r>
      <w:r w:rsidRPr="000C03D0">
        <w:t xml:space="preserve">. Вид </w:t>
      </w:r>
      <w:r w:rsidR="00D7141F">
        <w:t>страницы конфигурации агента</w:t>
      </w:r>
    </w:p>
    <w:p w14:paraId="1E6BC98D" w14:textId="123001B6" w:rsidR="00690C80" w:rsidRPr="00690C80" w:rsidRDefault="00690C80" w:rsidP="00690C80">
      <w:pPr>
        <w:pStyle w:val="a3"/>
      </w:pPr>
      <w:r w:rsidRPr="00967210">
        <w:rPr>
          <w:rFonts w:ascii="TimesNewRomanPSMT" w:hAnsi="TimesNewRomanPSMT"/>
          <w:color w:val="000000"/>
          <w:szCs w:val="28"/>
        </w:rPr>
        <w:lastRenderedPageBreak/>
        <w:t xml:space="preserve">При </w:t>
      </w:r>
      <w:r w:rsidR="0048087C">
        <w:rPr>
          <w:rFonts w:ascii="TimesNewRomanPSMT" w:hAnsi="TimesNewRomanPSMT"/>
          <w:color w:val="000000"/>
          <w:szCs w:val="28"/>
        </w:rPr>
        <w:t>загрузке</w:t>
      </w:r>
      <w:r w:rsidRPr="00967210">
        <w:rPr>
          <w:rFonts w:ascii="TimesNewRomanPSMT" w:hAnsi="TimesNewRomanPSMT"/>
          <w:color w:val="000000"/>
          <w:szCs w:val="28"/>
        </w:rPr>
        <w:t xml:space="preserve"> </w:t>
      </w:r>
      <w:r w:rsidR="0048087C">
        <w:rPr>
          <w:rFonts w:ascii="TimesNewRomanPSMT" w:hAnsi="TimesNewRomanPSMT"/>
          <w:color w:val="000000"/>
          <w:szCs w:val="28"/>
        </w:rPr>
        <w:t>главного окна</w:t>
      </w:r>
      <w:r w:rsidRPr="00967210">
        <w:rPr>
          <w:rFonts w:ascii="TimesNewRomanPSMT" w:hAnsi="TimesNewRomanPSMT"/>
          <w:color w:val="000000"/>
          <w:szCs w:val="28"/>
        </w:rPr>
        <w:t xml:space="preserve"> выполняется код, представленный</w:t>
      </w:r>
      <w:r w:rsidR="0076695E" w:rsidRPr="00967210">
        <w:rPr>
          <w:rFonts w:ascii="TimesNewRomanPSMT" w:hAnsi="TimesNewRomanPSMT"/>
          <w:color w:val="000000"/>
          <w:szCs w:val="28"/>
        </w:rPr>
        <w:t xml:space="preserve"> </w:t>
      </w:r>
      <w:r w:rsidRPr="00967210">
        <w:rPr>
          <w:rFonts w:ascii="TimesNewRomanPSMT" w:hAnsi="TimesNewRomanPSMT"/>
          <w:color w:val="000000"/>
          <w:szCs w:val="28"/>
        </w:rPr>
        <w:t>листингом</w:t>
      </w:r>
      <w:r w:rsidR="0076695E" w:rsidRPr="00967210">
        <w:rPr>
          <w:rFonts w:ascii="TimesNewRomanPSMT" w:hAnsi="TimesNewRomanPSMT" w:hint="eastAsia"/>
          <w:color w:val="000000"/>
          <w:szCs w:val="28"/>
        </w:rPr>
        <w:t> </w:t>
      </w:r>
      <w:r w:rsidR="00967210">
        <w:rPr>
          <w:rFonts w:ascii="TimesNewRomanPSMT" w:hAnsi="TimesNewRomanPSMT"/>
          <w:color w:val="000000"/>
          <w:szCs w:val="28"/>
        </w:rPr>
        <w:t>9</w:t>
      </w:r>
      <w:r w:rsidRPr="00967210">
        <w:rPr>
          <w:rFonts w:ascii="TimesNewRomanPSMT" w:hAnsi="TimesNewRomanPSMT"/>
          <w:color w:val="000000"/>
          <w:szCs w:val="28"/>
        </w:rPr>
        <w:t>.</w:t>
      </w:r>
    </w:p>
    <w:p w14:paraId="281FE47D" w14:textId="679298FB" w:rsidR="00690C80" w:rsidRPr="00967210" w:rsidRDefault="00690C80" w:rsidP="00690C80">
      <w:pPr>
        <w:pStyle w:val="aff2"/>
        <w:rPr>
          <w:rFonts w:ascii="TimesNewRomanPSMT" w:hAnsi="TimesNewRomanPSMT"/>
          <w:color w:val="000000"/>
          <w:szCs w:val="28"/>
        </w:rPr>
      </w:pPr>
      <w:r>
        <w:t xml:space="preserve">Листинг </w:t>
      </w:r>
      <w:r w:rsidR="00967210">
        <w:t>9</w:t>
      </w:r>
      <w:r>
        <w:t xml:space="preserve"> – </w:t>
      </w:r>
      <w:r>
        <w:rPr>
          <w:rFonts w:ascii="TimesNewRomanPSMT" w:hAnsi="TimesNewRomanPSMT"/>
          <w:color w:val="000000"/>
          <w:szCs w:val="28"/>
        </w:rPr>
        <w:t xml:space="preserve">Фрагмент кода </w:t>
      </w:r>
      <w:r w:rsidR="00967210">
        <w:rPr>
          <w:rFonts w:ascii="TimesNewRomanPSMT" w:hAnsi="TimesNewRomanPSMT"/>
          <w:color w:val="000000"/>
          <w:szCs w:val="28"/>
        </w:rPr>
        <w:t>метода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="00967210" w:rsidRPr="00967210">
        <w:rPr>
          <w:rFonts w:ascii="TimesNewRomanPSMT" w:hAnsi="TimesNewRomanPSMT"/>
          <w:color w:val="000000"/>
          <w:szCs w:val="28"/>
        </w:rPr>
        <w:t>LoadUsersAsync</w:t>
      </w:r>
    </w:p>
    <w:p w14:paraId="0F4925CD" w14:textId="778B9EF3" w:rsidR="00967210" w:rsidRPr="00967210" w:rsidRDefault="00967210" w:rsidP="00967210">
      <w:pPr>
        <w:pStyle w:val="aff0"/>
      </w:pPr>
      <w:r w:rsidRPr="00967210">
        <w:t>[</w:t>
      </w:r>
      <w:r w:rsidRPr="00967210">
        <w:rPr>
          <w:lang w:val="en-US"/>
        </w:rPr>
        <w:t>RelayCommand</w:t>
      </w:r>
      <w:r w:rsidRPr="00967210">
        <w:t>] /</w:t>
      </w:r>
      <w:r>
        <w:t xml:space="preserve">/ авто генерация комманды </w:t>
      </w:r>
      <w:r w:rsidRPr="00967210">
        <w:rPr>
          <w:lang w:val="en-US"/>
        </w:rPr>
        <w:t>LoadUsers</w:t>
      </w:r>
      <w:r>
        <w:rPr>
          <w:lang w:val="en-US"/>
        </w:rPr>
        <w:t>Command</w:t>
      </w:r>
    </w:p>
    <w:p w14:paraId="043BD5D6" w14:textId="77777777" w:rsidR="00967210" w:rsidRPr="00F54BB6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>public</w:t>
      </w:r>
      <w:r w:rsidRPr="00F54BB6">
        <w:rPr>
          <w:lang w:val="en-US"/>
        </w:rPr>
        <w:t xml:space="preserve"> </w:t>
      </w:r>
      <w:r w:rsidRPr="00967210">
        <w:rPr>
          <w:lang w:val="en-US"/>
        </w:rPr>
        <w:t>async</w:t>
      </w:r>
      <w:r w:rsidRPr="00F54BB6">
        <w:rPr>
          <w:lang w:val="en-US"/>
        </w:rPr>
        <w:t xml:space="preserve"> </w:t>
      </w:r>
      <w:r w:rsidRPr="00967210">
        <w:rPr>
          <w:lang w:val="en-US"/>
        </w:rPr>
        <w:t>Task</w:t>
      </w:r>
      <w:r w:rsidRPr="00F54BB6">
        <w:rPr>
          <w:lang w:val="en-US"/>
        </w:rPr>
        <w:t xml:space="preserve"> </w:t>
      </w:r>
      <w:r w:rsidRPr="00967210">
        <w:rPr>
          <w:lang w:val="en-US"/>
        </w:rPr>
        <w:t>LoadUsersAsync</w:t>
      </w:r>
      <w:r w:rsidRPr="00F54BB6">
        <w:rPr>
          <w:lang w:val="en-US"/>
        </w:rPr>
        <w:t>()</w:t>
      </w:r>
    </w:p>
    <w:p w14:paraId="0687143D" w14:textId="77777777" w:rsidR="00967210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>{</w:t>
      </w:r>
    </w:p>
    <w:p w14:paraId="24786BFB" w14:textId="1E64C603" w:rsidR="00967210" w:rsidRPr="00967210" w:rsidRDefault="00967210" w:rsidP="00967210">
      <w:pPr>
        <w:pStyle w:val="aff0"/>
        <w:rPr>
          <w:lang w:val="en-US"/>
        </w:rPr>
      </w:pPr>
      <w:r>
        <w:rPr>
          <w:lang w:val="en-US"/>
        </w:rPr>
        <w:t xml:space="preserve">    // </w:t>
      </w:r>
      <w:r>
        <w:t>Запрос</w:t>
      </w:r>
      <w:r w:rsidRPr="00F54BB6">
        <w:rPr>
          <w:lang w:val="en-US"/>
        </w:rPr>
        <w:t xml:space="preserve"> </w:t>
      </w:r>
      <w:r>
        <w:t>в</w:t>
      </w:r>
      <w:r w:rsidRPr="00F54BB6">
        <w:rPr>
          <w:lang w:val="en-US"/>
        </w:rPr>
        <w:t xml:space="preserve"> </w:t>
      </w:r>
      <w:r>
        <w:rPr>
          <w:lang w:val="en-US"/>
        </w:rPr>
        <w:t>API</w:t>
      </w:r>
    </w:p>
    <w:p w14:paraId="0720230F" w14:textId="77777777" w:rsidR="00967210" w:rsidRPr="00967210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 xml:space="preserve">    var response = await apiService.GetUsersAsync(CurrentPage);</w:t>
      </w:r>
    </w:p>
    <w:p w14:paraId="76EDA115" w14:textId="77777777" w:rsidR="00967210" w:rsidRPr="00967210" w:rsidRDefault="00967210" w:rsidP="00967210">
      <w:pPr>
        <w:pStyle w:val="aff0"/>
        <w:rPr>
          <w:lang w:val="en-US"/>
        </w:rPr>
      </w:pPr>
    </w:p>
    <w:p w14:paraId="15498A08" w14:textId="77777777" w:rsidR="00967210" w:rsidRPr="00967210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 xml:space="preserve">    if (response is not null)</w:t>
      </w:r>
    </w:p>
    <w:p w14:paraId="414121DC" w14:textId="77777777" w:rsidR="00967210" w:rsidRPr="00967210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 xml:space="preserve">    {</w:t>
      </w:r>
    </w:p>
    <w:p w14:paraId="7ABCBD4D" w14:textId="5B63A936" w:rsidR="00967210" w:rsidRPr="00BE7B7E" w:rsidRDefault="00967210" w:rsidP="00967210">
      <w:pPr>
        <w:pStyle w:val="aff0"/>
        <w:rPr>
          <w:lang w:val="en-US"/>
        </w:rPr>
      </w:pPr>
      <w:r w:rsidRPr="00BE7B7E">
        <w:rPr>
          <w:lang w:val="en-US"/>
        </w:rPr>
        <w:t xml:space="preserve">        </w:t>
      </w:r>
      <w:r w:rsidRPr="00967210">
        <w:rPr>
          <w:lang w:val="en-US"/>
        </w:rPr>
        <w:t>Users</w:t>
      </w:r>
      <w:r w:rsidRPr="00BE7B7E">
        <w:rPr>
          <w:lang w:val="en-US"/>
        </w:rPr>
        <w:t>.</w:t>
      </w:r>
      <w:r w:rsidRPr="00967210">
        <w:rPr>
          <w:lang w:val="en-US"/>
        </w:rPr>
        <w:t>Clear</w:t>
      </w:r>
      <w:r w:rsidRPr="00BE7B7E">
        <w:rPr>
          <w:lang w:val="en-US"/>
        </w:rPr>
        <w:t xml:space="preserve">(); // </w:t>
      </w:r>
      <w:r>
        <w:t>Обновления</w:t>
      </w:r>
      <w:r w:rsidRPr="00BE7B7E">
        <w:rPr>
          <w:lang w:val="en-US"/>
        </w:rPr>
        <w:t xml:space="preserve"> </w:t>
      </w:r>
      <w:r>
        <w:t>списка</w:t>
      </w:r>
      <w:r w:rsidRPr="00BE7B7E">
        <w:rPr>
          <w:lang w:val="en-US"/>
        </w:rPr>
        <w:t xml:space="preserve"> </w:t>
      </w:r>
      <w:r>
        <w:t>пользователей</w:t>
      </w:r>
    </w:p>
    <w:p w14:paraId="35B71EA5" w14:textId="77777777" w:rsidR="00967210" w:rsidRPr="00967210" w:rsidRDefault="00967210" w:rsidP="00967210">
      <w:pPr>
        <w:pStyle w:val="aff0"/>
        <w:rPr>
          <w:lang w:val="en-US"/>
        </w:rPr>
      </w:pPr>
      <w:r w:rsidRPr="00BE7B7E">
        <w:rPr>
          <w:lang w:val="en-US"/>
        </w:rPr>
        <w:t xml:space="preserve">        </w:t>
      </w:r>
      <w:r w:rsidRPr="00967210">
        <w:rPr>
          <w:lang w:val="en-US"/>
        </w:rPr>
        <w:t>foreach (var user in response.Users)</w:t>
      </w:r>
    </w:p>
    <w:p w14:paraId="4D1F7A87" w14:textId="77777777" w:rsidR="00967210" w:rsidRDefault="00967210" w:rsidP="00967210">
      <w:pPr>
        <w:pStyle w:val="aff0"/>
      </w:pPr>
      <w:r w:rsidRPr="00967210">
        <w:rPr>
          <w:lang w:val="en-US"/>
        </w:rPr>
        <w:t xml:space="preserve">            Users</w:t>
      </w:r>
      <w:r w:rsidRPr="00F54BB6">
        <w:t>.</w:t>
      </w:r>
      <w:r w:rsidRPr="00967210">
        <w:rPr>
          <w:lang w:val="en-US"/>
        </w:rPr>
        <w:t>Add</w:t>
      </w:r>
      <w:r w:rsidRPr="00F54BB6">
        <w:t>(</w:t>
      </w:r>
      <w:r w:rsidRPr="00967210">
        <w:rPr>
          <w:lang w:val="en-US"/>
        </w:rPr>
        <w:t>user</w:t>
      </w:r>
      <w:r w:rsidRPr="00F54BB6">
        <w:t>);</w:t>
      </w:r>
    </w:p>
    <w:p w14:paraId="726CA218" w14:textId="5647BD2A" w:rsidR="00967210" w:rsidRPr="00F54BB6" w:rsidRDefault="00967210" w:rsidP="00967210">
      <w:pPr>
        <w:pStyle w:val="aff0"/>
      </w:pPr>
      <w:r w:rsidRPr="00F54BB6">
        <w:t xml:space="preserve">        // </w:t>
      </w:r>
      <w:r>
        <w:t>Вычисление</w:t>
      </w:r>
      <w:r w:rsidRPr="00F54BB6">
        <w:t xml:space="preserve"> </w:t>
      </w:r>
      <w:r>
        <w:t>значений для пагинации</w:t>
      </w:r>
    </w:p>
    <w:p w14:paraId="4BAC7E09" w14:textId="0AE6C7FF" w:rsidR="00967210" w:rsidRPr="00967210" w:rsidRDefault="00967210" w:rsidP="00967210">
      <w:pPr>
        <w:pStyle w:val="aff0"/>
        <w:rPr>
          <w:lang w:val="en-US"/>
        </w:rPr>
      </w:pPr>
      <w:r w:rsidRPr="00F54BB6">
        <w:t xml:space="preserve">        </w:t>
      </w:r>
      <w:r w:rsidRPr="00967210">
        <w:rPr>
          <w:lang w:val="en-US"/>
        </w:rPr>
        <w:t>TotalUsers = response.TotalUsers;</w:t>
      </w:r>
    </w:p>
    <w:p w14:paraId="336BF5D0" w14:textId="77777777" w:rsidR="00967210" w:rsidRPr="00967210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 xml:space="preserve">        TotalPages = (int)Math.Ceiling((double)TotalUsers / PageSize);</w:t>
      </w:r>
    </w:p>
    <w:p w14:paraId="4FC1FE89" w14:textId="77777777" w:rsidR="00967210" w:rsidRDefault="00967210" w:rsidP="00967210">
      <w:pPr>
        <w:pStyle w:val="aff0"/>
      </w:pPr>
      <w:r w:rsidRPr="00967210">
        <w:rPr>
          <w:lang w:val="en-US"/>
        </w:rPr>
        <w:t xml:space="preserve">    </w:t>
      </w:r>
      <w:r w:rsidRPr="00F54BB6">
        <w:t>}</w:t>
      </w:r>
    </w:p>
    <w:p w14:paraId="0475B7AF" w14:textId="2C566B57" w:rsidR="00967210" w:rsidRPr="00967210" w:rsidRDefault="00967210" w:rsidP="00967210">
      <w:pPr>
        <w:pStyle w:val="aff0"/>
      </w:pPr>
      <w:r w:rsidRPr="00967210">
        <w:t xml:space="preserve">    // </w:t>
      </w:r>
      <w:r w:rsidR="0048087C">
        <w:t>Оповещение об изменении</w:t>
      </w:r>
      <w:r w:rsidRPr="00967210">
        <w:t xml:space="preserve"> </w:t>
      </w:r>
      <w:r>
        <w:rPr>
          <w:lang w:val="en-US"/>
        </w:rPr>
        <w:t>CanExecute</w:t>
      </w:r>
      <w:r w:rsidRPr="00967210">
        <w:t xml:space="preserve"> </w:t>
      </w:r>
      <w:r>
        <w:t>для кнопок пагинации</w:t>
      </w:r>
    </w:p>
    <w:p w14:paraId="604E9CAB" w14:textId="77777777" w:rsidR="00967210" w:rsidRPr="00967210" w:rsidRDefault="00967210" w:rsidP="00967210">
      <w:pPr>
        <w:pStyle w:val="aff0"/>
        <w:rPr>
          <w:lang w:val="en-US"/>
        </w:rPr>
      </w:pPr>
      <w:r w:rsidRPr="00967210">
        <w:t xml:space="preserve">    </w:t>
      </w:r>
      <w:r w:rsidRPr="00967210">
        <w:rPr>
          <w:lang w:val="en-US"/>
        </w:rPr>
        <w:t>NextPageCommand.NotifyCanExecuteChanged();</w:t>
      </w:r>
    </w:p>
    <w:p w14:paraId="42DD303A" w14:textId="77777777" w:rsidR="00967210" w:rsidRPr="00967210" w:rsidRDefault="00967210" w:rsidP="00967210">
      <w:pPr>
        <w:pStyle w:val="aff0"/>
        <w:rPr>
          <w:lang w:val="en-US"/>
        </w:rPr>
      </w:pPr>
      <w:r w:rsidRPr="00967210">
        <w:rPr>
          <w:lang w:val="en-US"/>
        </w:rPr>
        <w:t xml:space="preserve">    PrevPageCommand.NotifyCanExecuteChanged();</w:t>
      </w:r>
    </w:p>
    <w:p w14:paraId="05EA34F8" w14:textId="342DB9F7" w:rsidR="00690C80" w:rsidRPr="00967210" w:rsidRDefault="00967210" w:rsidP="00967210">
      <w:pPr>
        <w:pStyle w:val="aff0"/>
      </w:pPr>
      <w:r w:rsidRPr="00967210">
        <w:rPr>
          <w:lang w:val="en-US"/>
        </w:rPr>
        <w:t>}</w:t>
      </w:r>
    </w:p>
    <w:p w14:paraId="04FEC9E4" w14:textId="22DDAE67" w:rsidR="007B1296" w:rsidRPr="007B1296" w:rsidRDefault="007B1296" w:rsidP="007B1296">
      <w:pPr>
        <w:pStyle w:val="2"/>
      </w:pPr>
      <w:bookmarkStart w:id="13" w:name="_Toc232543425"/>
      <w:r>
        <w:t>Разработка мобильного приложения</w:t>
      </w:r>
      <w:bookmarkEnd w:id="13"/>
    </w:p>
    <w:p w14:paraId="3861538F" w14:textId="193F5262" w:rsidR="00747B49" w:rsidRPr="007D2F69" w:rsidRDefault="00747B49" w:rsidP="00747B49">
      <w:pPr>
        <w:pStyle w:val="a3"/>
      </w:pPr>
      <w:r w:rsidRPr="00747B49">
        <w:t xml:space="preserve">Согласно цели проекта необходимо создать приложение для </w:t>
      </w:r>
      <w:r w:rsidR="007D2F69">
        <w:t>представления</w:t>
      </w:r>
      <w:r w:rsidRPr="00747B49">
        <w:t xml:space="preserve"> </w:t>
      </w:r>
      <w:r w:rsidR="007D2F69">
        <w:t>показаний оборудования</w:t>
      </w:r>
      <w:r w:rsidRPr="00747B49">
        <w:t xml:space="preserve"> на языке </w:t>
      </w:r>
      <w:r w:rsidR="003D3737">
        <w:rPr>
          <w:lang w:val="en-US"/>
        </w:rPr>
        <w:t>Kotlin</w:t>
      </w:r>
      <w:r w:rsidR="003D3737" w:rsidRPr="003D3737">
        <w:t xml:space="preserve"> [5]</w:t>
      </w:r>
      <w:r w:rsidRPr="00747B49">
        <w:t xml:space="preserve">. В качестве среды разработки выбрана IDE </w:t>
      </w:r>
      <w:r>
        <w:rPr>
          <w:lang w:val="en-US"/>
        </w:rPr>
        <w:t>Android</w:t>
      </w:r>
      <w:r w:rsidRPr="00A3502F">
        <w:t xml:space="preserve"> </w:t>
      </w:r>
      <w:r>
        <w:rPr>
          <w:lang w:val="en-US"/>
        </w:rPr>
        <w:t>Studio</w:t>
      </w:r>
      <w:r w:rsidRPr="00747B49">
        <w:t xml:space="preserve">. Для создания </w:t>
      </w:r>
      <w:r w:rsidR="00A3502F">
        <w:t>мобильного</w:t>
      </w:r>
      <w:r w:rsidRPr="00747B49">
        <w:t xml:space="preserve"> пользовательского интерфейса используется фреймворк </w:t>
      </w:r>
      <w:r w:rsidR="007D2F69">
        <w:rPr>
          <w:lang w:val="en-US"/>
        </w:rPr>
        <w:t>Jetpack</w:t>
      </w:r>
      <w:r w:rsidR="007D2F69" w:rsidRPr="007D2F69">
        <w:t xml:space="preserve"> </w:t>
      </w:r>
      <w:r w:rsidR="007D2F69">
        <w:rPr>
          <w:lang w:val="en-US"/>
        </w:rPr>
        <w:t>compose</w:t>
      </w:r>
      <w:r w:rsidR="003D3737" w:rsidRPr="003D3737">
        <w:t xml:space="preserve"> [2]</w:t>
      </w:r>
      <w:r w:rsidR="007D2F69" w:rsidRPr="007D2F69">
        <w:t xml:space="preserve"> </w:t>
      </w:r>
      <w:r w:rsidR="007D2F69">
        <w:t>для</w:t>
      </w:r>
      <w:r w:rsidR="007D2F69" w:rsidRPr="007D2F69">
        <w:t xml:space="preserve"> высок</w:t>
      </w:r>
      <w:r w:rsidR="007D2F69">
        <w:t>ой</w:t>
      </w:r>
      <w:r w:rsidR="007D2F69" w:rsidRPr="007D2F69">
        <w:t xml:space="preserve"> производительност</w:t>
      </w:r>
      <w:r w:rsidR="007D2F69">
        <w:t>и</w:t>
      </w:r>
      <w:r w:rsidR="007D2F69" w:rsidRPr="007D2F69">
        <w:t xml:space="preserve"> и простот</w:t>
      </w:r>
      <w:r w:rsidR="007D2F69">
        <w:t>ы</w:t>
      </w:r>
      <w:r w:rsidR="007D2F69" w:rsidRPr="007D2F69">
        <w:t xml:space="preserve"> реализации интерфейса.</w:t>
      </w:r>
    </w:p>
    <w:p w14:paraId="02007BE1" w14:textId="2C6160E0" w:rsidR="00C547E2" w:rsidRDefault="00747B49" w:rsidP="00C547E2">
      <w:pPr>
        <w:pStyle w:val="a3"/>
      </w:pPr>
      <w:r w:rsidRPr="00747B49">
        <w:t xml:space="preserve">Используя средства </w:t>
      </w:r>
      <w:r w:rsidR="007D2F69">
        <w:rPr>
          <w:lang w:val="en-US"/>
        </w:rPr>
        <w:t>Jetpack</w:t>
      </w:r>
      <w:r w:rsidR="007D2F69" w:rsidRPr="007D2F69">
        <w:t xml:space="preserve"> </w:t>
      </w:r>
      <w:r w:rsidR="00530FFB">
        <w:rPr>
          <w:lang w:val="en-US"/>
        </w:rPr>
        <w:t>compose</w:t>
      </w:r>
      <w:r w:rsidR="00530FFB" w:rsidRPr="00BE7B7E">
        <w:t>,</w:t>
      </w:r>
      <w:r w:rsidR="007D2F69" w:rsidRPr="00747B49">
        <w:t xml:space="preserve"> </w:t>
      </w:r>
      <w:r w:rsidRPr="00747B49">
        <w:t xml:space="preserve">требуется спроектировать интерфейс для </w:t>
      </w:r>
      <w:r w:rsidR="007D2F69">
        <w:t>страницы</w:t>
      </w:r>
      <w:r w:rsidRPr="00747B49">
        <w:t xml:space="preserve"> настроек, авторизации</w:t>
      </w:r>
      <w:r w:rsidR="007D2F69">
        <w:t>, мониторинга и списка приборов</w:t>
      </w:r>
      <w:r w:rsidRPr="00747B49">
        <w:t xml:space="preserve">. Интерфейс </w:t>
      </w:r>
      <w:r w:rsidR="007D2F69">
        <w:t>станицы мониторинга</w:t>
      </w:r>
      <w:r w:rsidRPr="00747B49">
        <w:t xml:space="preserve"> требуется спроектировать в соответствии с рисунком </w:t>
      </w:r>
      <w:r w:rsidR="007D2F69">
        <w:t>7</w:t>
      </w:r>
      <w:r w:rsidRPr="00747B49">
        <w:t>.</w:t>
      </w:r>
    </w:p>
    <w:p w14:paraId="5E08CE87" w14:textId="7C33EA1B" w:rsidR="007D2F69" w:rsidRDefault="00710F48" w:rsidP="007D2F69">
      <w:pPr>
        <w:pStyle w:val="afd"/>
      </w:pPr>
      <w:r>
        <w:lastRenderedPageBreak/>
        <w:drawing>
          <wp:inline distT="0" distB="0" distL="0" distR="0" wp14:anchorId="4A0E9F61" wp14:editId="5CAC9FEB">
            <wp:extent cx="2150178" cy="4244340"/>
            <wp:effectExtent l="0" t="0" r="2540" b="3810"/>
            <wp:docPr id="18003865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34" cy="426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6703" w14:textId="10A7BA8D" w:rsidR="00406D03" w:rsidRPr="00F54BB6" w:rsidRDefault="007D2F69" w:rsidP="00406D03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7D2F69">
        <w:instrText xml:space="preserve"> </w:instrText>
      </w:r>
      <w:r w:rsidRPr="00CE3B5E">
        <w:instrText xml:space="preserve">#" </w:instrText>
      </w:r>
      <w:r>
        <w:fldChar w:fldCharType="separate"/>
      </w:r>
      <w:r w:rsidR="007B730C">
        <w:rPr>
          <w:noProof/>
        </w:rPr>
        <w:t>Рисунок</w:t>
      </w:r>
      <w:r w:rsidR="007B730C" w:rsidRPr="007D2F69">
        <w:rPr>
          <w:noProof/>
        </w:rPr>
        <w:t xml:space="preserve"> </w:t>
      </w:r>
      <w:r w:rsidR="007B730C">
        <w:rPr>
          <w:noProof/>
        </w:rPr>
        <w:t>7</w:t>
      </w:r>
      <w:r>
        <w:fldChar w:fldCharType="end"/>
      </w:r>
      <w:r>
        <w:t xml:space="preserve"> – </w:t>
      </w:r>
      <w:r>
        <w:rPr>
          <w:lang w:val="en-US"/>
        </w:rPr>
        <w:t>Signaltrack</w:t>
      </w:r>
      <w:r w:rsidRPr="007D2F69">
        <w:t xml:space="preserve">. </w:t>
      </w:r>
      <w:r>
        <w:t>Вид страницы мониторинга</w:t>
      </w:r>
    </w:p>
    <w:p w14:paraId="68AD11FF" w14:textId="5E0737BD" w:rsidR="007A5CDE" w:rsidRPr="00690C80" w:rsidRDefault="007A5CDE" w:rsidP="007A5CDE">
      <w:pPr>
        <w:pStyle w:val="a3"/>
      </w:pPr>
      <w:r w:rsidRPr="00967210">
        <w:rPr>
          <w:rFonts w:ascii="TimesNewRomanPSMT" w:hAnsi="TimesNewRomanPSMT"/>
          <w:color w:val="000000"/>
          <w:szCs w:val="28"/>
        </w:rPr>
        <w:t xml:space="preserve">При </w:t>
      </w:r>
      <w:r>
        <w:rPr>
          <w:rFonts w:ascii="TimesNewRomanPSMT" w:hAnsi="TimesNewRomanPSMT"/>
          <w:color w:val="000000"/>
          <w:szCs w:val="28"/>
        </w:rPr>
        <w:t>загрузке</w:t>
      </w:r>
      <w:r w:rsidRPr="00967210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>окна</w:t>
      </w:r>
      <w:r w:rsidRPr="007A5CDE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>мониторинга</w:t>
      </w:r>
      <w:r w:rsidRPr="00967210">
        <w:rPr>
          <w:rFonts w:ascii="TimesNewRomanPSMT" w:hAnsi="TimesNewRomanPSMT"/>
          <w:color w:val="000000"/>
          <w:szCs w:val="28"/>
        </w:rPr>
        <w:t xml:space="preserve"> выполняется код, представленный листингом</w:t>
      </w:r>
      <w:r w:rsidRPr="00967210">
        <w:rPr>
          <w:rFonts w:ascii="TimesNewRomanPSMT" w:hAnsi="TimesNewRomanPSMT" w:hint="eastAsia"/>
          <w:color w:val="000000"/>
          <w:szCs w:val="28"/>
        </w:rPr>
        <w:t> </w:t>
      </w:r>
      <w:r w:rsidRPr="007A5CDE">
        <w:rPr>
          <w:rFonts w:ascii="TimesNewRomanPSMT" w:hAnsi="TimesNewRomanPSMT"/>
          <w:color w:val="000000"/>
          <w:szCs w:val="28"/>
        </w:rPr>
        <w:t>10</w:t>
      </w:r>
      <w:r w:rsidRPr="00967210">
        <w:rPr>
          <w:rFonts w:ascii="TimesNewRomanPSMT" w:hAnsi="TimesNewRomanPSMT"/>
          <w:color w:val="000000"/>
          <w:szCs w:val="28"/>
        </w:rPr>
        <w:t>.</w:t>
      </w:r>
    </w:p>
    <w:p w14:paraId="389BE306" w14:textId="7BE0F4AC" w:rsidR="007A5CDE" w:rsidRPr="00967210" w:rsidRDefault="007A5CDE" w:rsidP="007A5CDE">
      <w:pPr>
        <w:pStyle w:val="aff2"/>
        <w:rPr>
          <w:rFonts w:ascii="TimesNewRomanPSMT" w:hAnsi="TimesNewRomanPSMT"/>
          <w:color w:val="000000"/>
          <w:szCs w:val="28"/>
        </w:rPr>
      </w:pPr>
      <w:r>
        <w:t xml:space="preserve">Листинг 10 – </w:t>
      </w:r>
      <w:r>
        <w:rPr>
          <w:rFonts w:ascii="TimesNewRomanPSMT" w:hAnsi="TimesNewRomanPSMT"/>
          <w:color w:val="000000"/>
          <w:szCs w:val="28"/>
        </w:rPr>
        <w:t xml:space="preserve">Фрагмент кода метода </w:t>
      </w:r>
      <w:r w:rsidRPr="007A5CDE">
        <w:rPr>
          <w:rFonts w:ascii="TimesNewRomanPSMT" w:hAnsi="TimesNewRomanPSMT"/>
          <w:color w:val="000000"/>
          <w:szCs w:val="28"/>
        </w:rPr>
        <w:t>loadLatestReadings</w:t>
      </w:r>
    </w:p>
    <w:p w14:paraId="4067C994" w14:textId="3BAF178B" w:rsidR="007A5CDE" w:rsidRPr="00A71C1A" w:rsidRDefault="007A5CDE" w:rsidP="007A5CDE">
      <w:pPr>
        <w:pStyle w:val="aff0"/>
      </w:pPr>
      <w:r w:rsidRPr="007A5CDE">
        <w:rPr>
          <w:lang w:val="en-US"/>
        </w:rPr>
        <w:t>val</w:t>
      </w:r>
      <w:r w:rsidRPr="00D74E3E">
        <w:t xml:space="preserve"> </w:t>
      </w:r>
      <w:r w:rsidRPr="007A5CDE">
        <w:rPr>
          <w:lang w:val="en-US"/>
        </w:rPr>
        <w:t>deviceId</w:t>
      </w:r>
      <w:r w:rsidRPr="00D74E3E">
        <w:t xml:space="preserve"> = _</w:t>
      </w:r>
      <w:r w:rsidRPr="007A5CDE">
        <w:rPr>
          <w:lang w:val="en-US"/>
        </w:rPr>
        <w:t>uiState</w:t>
      </w:r>
      <w:r w:rsidRPr="00D74E3E">
        <w:t>.</w:t>
      </w:r>
      <w:r w:rsidRPr="007A5CDE">
        <w:rPr>
          <w:lang w:val="en-US"/>
        </w:rPr>
        <w:t>value</w:t>
      </w:r>
      <w:r w:rsidRPr="00D74E3E">
        <w:t>.</w:t>
      </w:r>
      <w:r w:rsidRPr="007A5CDE">
        <w:rPr>
          <w:lang w:val="en-US"/>
        </w:rPr>
        <w:t>selectedDeviceId</w:t>
      </w:r>
      <w:r w:rsidRPr="00D74E3E">
        <w:t xml:space="preserve"> ?: </w:t>
      </w:r>
      <w:r w:rsidRPr="007A5CDE">
        <w:rPr>
          <w:lang w:val="en-US"/>
        </w:rPr>
        <w:t>return</w:t>
      </w:r>
      <w:r w:rsidRPr="00D74E3E">
        <w:br/>
      </w:r>
      <w:r w:rsidRPr="007A5CDE">
        <w:rPr>
          <w:lang w:val="en-US"/>
        </w:rPr>
        <w:t>viewModelScope</w:t>
      </w:r>
      <w:r w:rsidRPr="00D74E3E">
        <w:t>.</w:t>
      </w:r>
      <w:r w:rsidRPr="007A5CDE">
        <w:rPr>
          <w:lang w:val="en-US"/>
        </w:rPr>
        <w:t>launch</w:t>
      </w:r>
      <w:r w:rsidRPr="00D74E3E">
        <w:t xml:space="preserve"> {</w:t>
      </w:r>
      <w:r w:rsidR="00A71C1A">
        <w:t xml:space="preserve"> </w:t>
      </w:r>
      <w:r w:rsidR="00A71C1A" w:rsidRPr="00D74E3E">
        <w:t xml:space="preserve">// </w:t>
      </w:r>
      <w:r w:rsidR="00A71C1A">
        <w:t>Запуск</w:t>
      </w:r>
      <w:r w:rsidR="00A71C1A" w:rsidRPr="00D74E3E">
        <w:t xml:space="preserve"> </w:t>
      </w:r>
      <w:r w:rsidR="00A71C1A">
        <w:t>асинхронной операции</w:t>
      </w:r>
      <w:r w:rsidRPr="00D74E3E">
        <w:br/>
        <w:t xml:space="preserve">    </w:t>
      </w:r>
      <w:r w:rsidRPr="007A5CDE">
        <w:rPr>
          <w:lang w:val="en-US"/>
        </w:rPr>
        <w:t>try</w:t>
      </w:r>
      <w:r w:rsidRPr="00D74E3E">
        <w:t xml:space="preserve"> {</w:t>
      </w:r>
      <w:r w:rsidR="00A71C1A">
        <w:t xml:space="preserve"> </w:t>
      </w:r>
      <w:r w:rsidR="00A71C1A" w:rsidRPr="00A71C1A">
        <w:t xml:space="preserve">// </w:t>
      </w:r>
      <w:r w:rsidR="00A71C1A">
        <w:t>Запрос</w:t>
      </w:r>
      <w:r w:rsidR="00A71C1A" w:rsidRPr="00A71C1A">
        <w:t xml:space="preserve"> </w:t>
      </w:r>
      <w:r w:rsidR="00A71C1A">
        <w:t>в</w:t>
      </w:r>
      <w:r w:rsidR="00A71C1A" w:rsidRPr="00A71C1A">
        <w:t xml:space="preserve"> </w:t>
      </w:r>
      <w:r w:rsidR="00A71C1A">
        <w:rPr>
          <w:lang w:val="en-US"/>
        </w:rPr>
        <w:t>API</w:t>
      </w:r>
      <w:r w:rsidRPr="00A71C1A">
        <w:br/>
        <w:t xml:space="preserve">        </w:t>
      </w:r>
      <w:r w:rsidRPr="007A5CDE">
        <w:rPr>
          <w:lang w:val="en-US"/>
        </w:rPr>
        <w:t>val</w:t>
      </w:r>
      <w:r w:rsidRPr="00A71C1A">
        <w:t xml:space="preserve"> </w:t>
      </w:r>
      <w:r w:rsidRPr="007A5CDE">
        <w:rPr>
          <w:lang w:val="en-US"/>
        </w:rPr>
        <w:t>readingsResponse</w:t>
      </w:r>
      <w:r w:rsidRPr="00A71C1A">
        <w:t xml:space="preserve"> = </w:t>
      </w:r>
      <w:r w:rsidRPr="007A5CDE">
        <w:rPr>
          <w:lang w:val="en-US"/>
        </w:rPr>
        <w:t>api</w:t>
      </w:r>
      <w:r w:rsidRPr="00A71C1A">
        <w:t>.</w:t>
      </w:r>
      <w:r w:rsidRPr="007A5CDE">
        <w:rPr>
          <w:lang w:val="en-US"/>
        </w:rPr>
        <w:t>getLatestReadings</w:t>
      </w:r>
      <w:r w:rsidRPr="00A71C1A">
        <w:t>(</w:t>
      </w:r>
      <w:r w:rsidRPr="007A5CDE">
        <w:rPr>
          <w:lang w:val="en-US"/>
        </w:rPr>
        <w:t>deviceId</w:t>
      </w:r>
      <w:r w:rsidRPr="00A71C1A">
        <w:t>)</w:t>
      </w:r>
      <w:r w:rsidRPr="00A71C1A">
        <w:br/>
        <w:t xml:space="preserve">        _</w:t>
      </w:r>
      <w:r w:rsidRPr="007A5CDE">
        <w:rPr>
          <w:lang w:val="en-US"/>
        </w:rPr>
        <w:t>uiState</w:t>
      </w:r>
      <w:r w:rsidRPr="00A71C1A">
        <w:t>.</w:t>
      </w:r>
      <w:r w:rsidRPr="007A5CDE">
        <w:rPr>
          <w:lang w:val="en-US"/>
        </w:rPr>
        <w:t>update</w:t>
      </w:r>
      <w:r w:rsidRPr="00A71C1A">
        <w:t xml:space="preserve"> { </w:t>
      </w:r>
      <w:r w:rsidRPr="007A5CDE">
        <w:rPr>
          <w:lang w:val="en-US"/>
        </w:rPr>
        <w:t>currentState</w:t>
      </w:r>
      <w:r w:rsidRPr="00A71C1A">
        <w:t xml:space="preserve"> -&gt;</w:t>
      </w:r>
      <w:r w:rsidR="00A71C1A" w:rsidRPr="00A71C1A">
        <w:t xml:space="preserve"> </w:t>
      </w:r>
      <w:r w:rsidR="00A71C1A" w:rsidRPr="00A71C1A">
        <w:t>//</w:t>
      </w:r>
      <w:r w:rsidR="00A71C1A">
        <w:t>Обновление</w:t>
      </w:r>
      <w:r w:rsidR="00A71C1A" w:rsidRPr="00A71C1A">
        <w:t xml:space="preserve"> </w:t>
      </w:r>
      <w:r w:rsidR="00A71C1A">
        <w:t>состояния</w:t>
      </w:r>
      <w:r w:rsidRPr="00A71C1A">
        <w:br/>
        <w:t xml:space="preserve">            </w:t>
      </w:r>
      <w:r w:rsidRPr="007A5CDE">
        <w:rPr>
          <w:lang w:val="en-US"/>
        </w:rPr>
        <w:t>currentState</w:t>
      </w:r>
      <w:r w:rsidRPr="00A71C1A">
        <w:t>.</w:t>
      </w:r>
      <w:r w:rsidRPr="007A5CDE">
        <w:rPr>
          <w:lang w:val="en-US"/>
        </w:rPr>
        <w:t>copy</w:t>
      </w:r>
      <w:r w:rsidRPr="00A71C1A">
        <w:t>(</w:t>
      </w:r>
      <w:r w:rsidRPr="00A71C1A">
        <w:br/>
        <w:t xml:space="preserve">                </w:t>
      </w:r>
      <w:r w:rsidRPr="007A5CDE">
        <w:rPr>
          <w:lang w:val="en-US"/>
        </w:rPr>
        <w:t>isLoading</w:t>
      </w:r>
      <w:r w:rsidRPr="00A71C1A">
        <w:t xml:space="preserve"> = </w:t>
      </w:r>
      <w:r w:rsidRPr="007A5CDE">
        <w:rPr>
          <w:lang w:val="en-US"/>
        </w:rPr>
        <w:t>false</w:t>
      </w:r>
      <w:r w:rsidRPr="00A71C1A">
        <w:t>,</w:t>
      </w:r>
      <w:r w:rsidRPr="00A71C1A">
        <w:br/>
        <w:t xml:space="preserve">                </w:t>
      </w:r>
      <w:r w:rsidRPr="007A5CDE">
        <w:rPr>
          <w:lang w:val="en-US"/>
        </w:rPr>
        <w:t>latestReadings</w:t>
      </w:r>
      <w:r w:rsidRPr="00A71C1A">
        <w:t xml:space="preserve"> = </w:t>
      </w:r>
      <w:r w:rsidRPr="007A5CDE">
        <w:rPr>
          <w:lang w:val="en-US"/>
        </w:rPr>
        <w:t>readingsResponse</w:t>
      </w:r>
      <w:r w:rsidRPr="00A71C1A">
        <w:br/>
        <w:t xml:space="preserve">            )</w:t>
      </w:r>
      <w:r w:rsidRPr="00A71C1A">
        <w:br/>
        <w:t xml:space="preserve">        }</w:t>
      </w:r>
      <w:r w:rsidRPr="00A71C1A">
        <w:br/>
        <w:t xml:space="preserve">    } </w:t>
      </w:r>
      <w:r w:rsidRPr="007A5CDE">
        <w:rPr>
          <w:lang w:val="en-US"/>
        </w:rPr>
        <w:t>catch</w:t>
      </w:r>
      <w:r w:rsidRPr="00A71C1A">
        <w:t xml:space="preserve"> (_: </w:t>
      </w:r>
      <w:r w:rsidRPr="007A5CDE">
        <w:rPr>
          <w:lang w:val="en-US"/>
        </w:rPr>
        <w:t>Exception</w:t>
      </w:r>
      <w:r w:rsidRPr="00A71C1A">
        <w:t>) {</w:t>
      </w:r>
      <w:r w:rsidRPr="00A71C1A">
        <w:br/>
        <w:t xml:space="preserve">        _</w:t>
      </w:r>
      <w:r w:rsidRPr="007A5CDE">
        <w:rPr>
          <w:lang w:val="en-US"/>
        </w:rPr>
        <w:t>uiState</w:t>
      </w:r>
      <w:r w:rsidRPr="00A71C1A">
        <w:t>.</w:t>
      </w:r>
      <w:r w:rsidRPr="007A5CDE">
        <w:rPr>
          <w:lang w:val="en-US"/>
        </w:rPr>
        <w:t>update</w:t>
      </w:r>
      <w:r w:rsidRPr="00A71C1A">
        <w:t xml:space="preserve"> { </w:t>
      </w:r>
      <w:r w:rsidRPr="007A5CDE">
        <w:rPr>
          <w:lang w:val="en-US"/>
        </w:rPr>
        <w:t>it</w:t>
      </w:r>
      <w:r w:rsidRPr="00A71C1A">
        <w:t>.</w:t>
      </w:r>
      <w:r w:rsidRPr="007A5CDE">
        <w:rPr>
          <w:lang w:val="en-US"/>
        </w:rPr>
        <w:t>copy</w:t>
      </w:r>
      <w:r w:rsidRPr="00A71C1A">
        <w:t>(</w:t>
      </w:r>
      <w:r w:rsidRPr="007A5CDE">
        <w:rPr>
          <w:lang w:val="en-US"/>
        </w:rPr>
        <w:t>isLoading</w:t>
      </w:r>
      <w:r w:rsidRPr="00A71C1A">
        <w:t xml:space="preserve"> = </w:t>
      </w:r>
      <w:r w:rsidRPr="007A5CDE">
        <w:rPr>
          <w:lang w:val="en-US"/>
        </w:rPr>
        <w:t>false</w:t>
      </w:r>
      <w:r w:rsidRPr="00A71C1A">
        <w:t>) }</w:t>
      </w:r>
      <w:r w:rsidRPr="00A71C1A">
        <w:br/>
        <w:t xml:space="preserve">    }</w:t>
      </w:r>
      <w:r w:rsidRPr="00A71C1A">
        <w:br/>
        <w:t>}</w:t>
      </w:r>
    </w:p>
    <w:p w14:paraId="47CDD9F5" w14:textId="6C36434E" w:rsidR="007B1296" w:rsidRDefault="007B1296" w:rsidP="00747B49">
      <w:pPr>
        <w:pStyle w:val="2"/>
      </w:pPr>
      <w:bookmarkStart w:id="14" w:name="_Toc232543426"/>
      <w:r>
        <w:lastRenderedPageBreak/>
        <w:t>Отладка и тестирование программных модулей</w:t>
      </w:r>
      <w:bookmarkEnd w:id="14"/>
    </w:p>
    <w:p w14:paraId="6676B99F" w14:textId="04701E01" w:rsidR="00CC3443" w:rsidRPr="00CC3443" w:rsidRDefault="00CC3443" w:rsidP="00CC3443">
      <w:pPr>
        <w:pStyle w:val="a3"/>
      </w:pPr>
      <w:r w:rsidRPr="00CC3443">
        <w:t xml:space="preserve">Для </w:t>
      </w:r>
      <w:r w:rsidR="00277ABA">
        <w:t xml:space="preserve">проведения </w:t>
      </w:r>
      <w:r w:rsidRPr="00CC3443">
        <w:t xml:space="preserve">диагностики, </w:t>
      </w:r>
      <w:r w:rsidR="008F5222">
        <w:t>поиска</w:t>
      </w:r>
      <w:r w:rsidRPr="00CC3443">
        <w:t xml:space="preserve"> и устранения ошибок используется </w:t>
      </w:r>
      <w:r w:rsidR="008F5222">
        <w:t>отладчик</w:t>
      </w:r>
      <w:r w:rsidRPr="00CC3443">
        <w:t xml:space="preserve"> Visual Studio 2022. Основные горячие клавиши:</w:t>
      </w:r>
    </w:p>
    <w:p w14:paraId="73BC030B" w14:textId="6EF49A99" w:rsidR="00CC3443" w:rsidRPr="00CC3443" w:rsidRDefault="00637069" w:rsidP="00CC3443">
      <w:pPr>
        <w:pStyle w:val="a1"/>
      </w:pPr>
      <w:r>
        <w:t>«</w:t>
      </w:r>
      <w:r w:rsidR="00CC3443" w:rsidRPr="00CC3443">
        <w:t>F9</w:t>
      </w:r>
      <w:r>
        <w:t>»</w:t>
      </w:r>
      <w:r w:rsidR="00CC3443" w:rsidRPr="00CC3443">
        <w:t xml:space="preserve"> </w:t>
      </w:r>
      <w:r w:rsidR="00CC3443">
        <w:t>–</w:t>
      </w:r>
      <w:r w:rsidR="00CC3443" w:rsidRPr="00CC3443">
        <w:t xml:space="preserve"> установить точку останова</w:t>
      </w:r>
      <w:r w:rsidR="00CC3443">
        <w:t>;</w:t>
      </w:r>
    </w:p>
    <w:p w14:paraId="0ECDA79F" w14:textId="2A4B792B" w:rsidR="00CC3443" w:rsidRPr="00CC3443" w:rsidRDefault="00637069" w:rsidP="00CC3443">
      <w:pPr>
        <w:pStyle w:val="a1"/>
      </w:pPr>
      <w:r>
        <w:t>«</w:t>
      </w:r>
      <w:r w:rsidR="00CC3443" w:rsidRPr="00CC3443">
        <w:t>Ctrl + F9</w:t>
      </w:r>
      <w:r>
        <w:t>»</w:t>
      </w:r>
      <w:r w:rsidR="00CC3443" w:rsidRPr="00CC3443">
        <w:t xml:space="preserve"> </w:t>
      </w:r>
      <w:r w:rsidR="00CC3443">
        <w:t>–</w:t>
      </w:r>
      <w:r w:rsidR="00CC3443" w:rsidRPr="00CC3443">
        <w:t xml:space="preserve"> включить или отключить точки</w:t>
      </w:r>
      <w:r w:rsidR="00CC3443">
        <w:t>;</w:t>
      </w:r>
    </w:p>
    <w:p w14:paraId="02A44486" w14:textId="5106EF6F" w:rsidR="00CC3443" w:rsidRPr="00CC3443" w:rsidRDefault="00637069" w:rsidP="00CC3443">
      <w:pPr>
        <w:pStyle w:val="a1"/>
      </w:pPr>
      <w:r>
        <w:t>«</w:t>
      </w:r>
      <w:r w:rsidR="00CC3443" w:rsidRPr="00CC3443">
        <w:t>F5</w:t>
      </w:r>
      <w:r>
        <w:t>»</w:t>
      </w:r>
      <w:r w:rsidR="00CC3443" w:rsidRPr="00CC3443">
        <w:t xml:space="preserve"> </w:t>
      </w:r>
      <w:r w:rsidR="00CC3443">
        <w:t>–</w:t>
      </w:r>
      <w:r w:rsidR="00CC3443" w:rsidRPr="00CC3443">
        <w:t xml:space="preserve"> запуск отладки</w:t>
      </w:r>
      <w:r w:rsidR="00CC3443">
        <w:t>;</w:t>
      </w:r>
    </w:p>
    <w:p w14:paraId="72E58046" w14:textId="2D32EDCE" w:rsidR="00CC3443" w:rsidRDefault="00637069" w:rsidP="00CC3443">
      <w:pPr>
        <w:pStyle w:val="a1"/>
      </w:pPr>
      <w:r>
        <w:t>«</w:t>
      </w:r>
      <w:r w:rsidR="00CC3443" w:rsidRPr="00CC3443">
        <w:t>F10</w:t>
      </w:r>
      <w:r>
        <w:t xml:space="preserve">» </w:t>
      </w:r>
      <w:r w:rsidR="00CC3443">
        <w:t>–</w:t>
      </w:r>
      <w:r w:rsidR="00CC3443" w:rsidRPr="00CC3443">
        <w:t xml:space="preserve"> пошаговый обход без захода</w:t>
      </w:r>
      <w:r w:rsidRPr="00637069">
        <w:t xml:space="preserve"> </w:t>
      </w:r>
      <w:r>
        <w:t>в методы;</w:t>
      </w:r>
    </w:p>
    <w:p w14:paraId="686B4411" w14:textId="560BC74F" w:rsidR="00637069" w:rsidRPr="00CC3443" w:rsidRDefault="00637069" w:rsidP="00CC3443">
      <w:pPr>
        <w:pStyle w:val="a1"/>
      </w:pPr>
      <w:r>
        <w:t>«</w:t>
      </w:r>
      <w:r w:rsidRPr="00CC3443">
        <w:t>F11</w:t>
      </w:r>
      <w:r>
        <w:t>»</w:t>
      </w:r>
      <w:r>
        <w:t xml:space="preserve"> </w:t>
      </w:r>
      <w:r>
        <w:t>–</w:t>
      </w:r>
      <w:r w:rsidRPr="00CC3443">
        <w:t xml:space="preserve"> </w:t>
      </w:r>
      <w:r>
        <w:t xml:space="preserve">пошаговый </w:t>
      </w:r>
      <w:r w:rsidRPr="00CC3443">
        <w:t>обход</w:t>
      </w:r>
      <w:r>
        <w:t xml:space="preserve"> </w:t>
      </w:r>
      <w:r w:rsidRPr="00CC3443">
        <w:t>с заходом в методы</w:t>
      </w:r>
      <w:r>
        <w:t>.</w:t>
      </w:r>
    </w:p>
    <w:p w14:paraId="2AAD154F" w14:textId="6DC7B630" w:rsidR="00277ABA" w:rsidRPr="00277ABA" w:rsidRDefault="00CC3443" w:rsidP="00277ABA">
      <w:pPr>
        <w:pStyle w:val="a3"/>
        <w:rPr>
          <w:bCs/>
        </w:rPr>
      </w:pPr>
      <w:r>
        <w:t xml:space="preserve">Необходимо провести тестирование мобильного приложения. </w:t>
      </w:r>
      <w:r w:rsidRPr="00CC3443">
        <w:t xml:space="preserve">Для </w:t>
      </w:r>
      <w:r w:rsidR="00373710">
        <w:t xml:space="preserve">тестов </w:t>
      </w:r>
      <w:r w:rsidRPr="00CC3443">
        <w:t>выбран метод «черного ящика».</w:t>
      </w:r>
      <w:r>
        <w:rPr>
          <w:b/>
        </w:rPr>
        <w:t xml:space="preserve"> </w:t>
      </w:r>
      <w:r w:rsidRPr="00CC3443">
        <w:rPr>
          <w:bCs/>
        </w:rPr>
        <w:t>Перечень разработанных сценариев и результатов проверок приведен в таблице 2.</w:t>
      </w:r>
    </w:p>
    <w:p w14:paraId="5B1A4A8A" w14:textId="77777777" w:rsidR="0076695E" w:rsidRDefault="0076695E" w:rsidP="0076695E">
      <w:pPr>
        <w:pStyle w:val="aff2"/>
      </w:pPr>
      <w:r w:rsidRPr="00CC3443">
        <w:rPr>
          <w:spacing w:val="40"/>
        </w:rPr>
        <w:t>Таблица 2</w:t>
      </w:r>
      <w:r>
        <w:t xml:space="preserve"> – Набор тестов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6695E" w14:paraId="01E69D8F" w14:textId="77777777" w:rsidTr="00FB7E2D">
        <w:trPr>
          <w:trHeight w:val="454"/>
        </w:trPr>
        <w:tc>
          <w:tcPr>
            <w:tcW w:w="3114" w:type="dxa"/>
            <w:vAlign w:val="center"/>
          </w:tcPr>
          <w:p w14:paraId="1AAA670D" w14:textId="77777777" w:rsidR="0076695E" w:rsidRPr="0076695E" w:rsidRDefault="0076695E" w:rsidP="00FB7E2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16402C2D" w14:textId="77777777" w:rsidR="0076695E" w:rsidRPr="0076695E" w:rsidRDefault="0076695E" w:rsidP="00FB7E2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36EB74A5" w14:textId="77777777" w:rsidR="0076695E" w:rsidRPr="0076695E" w:rsidRDefault="0076695E" w:rsidP="00FB7E2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Полученный результат</w:t>
            </w:r>
          </w:p>
        </w:tc>
      </w:tr>
      <w:tr w:rsidR="0076695E" w14:paraId="122D7A32" w14:textId="77777777" w:rsidTr="0076695E">
        <w:tc>
          <w:tcPr>
            <w:tcW w:w="3114" w:type="dxa"/>
          </w:tcPr>
          <w:p w14:paraId="07373299" w14:textId="31C50AFD" w:rsidR="0076695E" w:rsidRPr="00A11FB4" w:rsidRDefault="00A11FB4" w:rsidP="00A11FB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A11FB4">
              <w:rPr>
                <w:rFonts w:cs="Times New Roman"/>
                <w:color w:val="000000"/>
                <w:sz w:val="24"/>
                <w:szCs w:val="24"/>
              </w:rPr>
              <w:t>В окне авторизации ввести логин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admin</w:t>
            </w:r>
            <w:r>
              <w:rPr>
                <w:rFonts w:cs="Times New Roman"/>
                <w:color w:val="000000"/>
                <w:sz w:val="24"/>
                <w:szCs w:val="24"/>
              </w:rPr>
              <w:t>»</w:t>
            </w:r>
            <w:r w:rsidRPr="00A11FB4">
              <w:rPr>
                <w:rFonts w:cs="Times New Roman"/>
                <w:color w:val="000000"/>
                <w:sz w:val="24"/>
                <w:szCs w:val="24"/>
              </w:rPr>
              <w:t xml:space="preserve"> и пароль </w:t>
            </w:r>
            <w:r>
              <w:rPr>
                <w:rFonts w:cs="Times New Roman"/>
                <w:color w:val="000000"/>
                <w:sz w:val="24"/>
                <w:szCs w:val="24"/>
              </w:rPr>
              <w:t>«adminpass»</w:t>
            </w:r>
            <w:r w:rsidRPr="00A11FB4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cs="Times New Roman"/>
                <w:color w:val="000000"/>
                <w:sz w:val="24"/>
                <w:szCs w:val="24"/>
              </w:rPr>
              <w:t>н</w:t>
            </w:r>
            <w:r w:rsidRPr="00A11FB4">
              <w:rPr>
                <w:rFonts w:cs="Times New Roman"/>
                <w:color w:val="000000"/>
                <w:sz w:val="24"/>
                <w:szCs w:val="24"/>
              </w:rPr>
              <w:t>ажать на кнопку «Войти»</w:t>
            </w:r>
          </w:p>
        </w:tc>
        <w:tc>
          <w:tcPr>
            <w:tcW w:w="3115" w:type="dxa"/>
          </w:tcPr>
          <w:p w14:paraId="6B9CBB2C" w14:textId="03C5C5DD" w:rsidR="0076695E" w:rsidRPr="0076695E" w:rsidRDefault="00E14228" w:rsidP="0076695E">
            <w:pPr>
              <w:rPr>
                <w:rFonts w:cs="Times New Roman"/>
                <w:sz w:val="24"/>
                <w:szCs w:val="24"/>
              </w:rPr>
            </w:pPr>
            <w:r w:rsidRPr="00E14228">
              <w:rPr>
                <w:rFonts w:cs="Times New Roman"/>
                <w:color w:val="000000"/>
                <w:sz w:val="24"/>
                <w:szCs w:val="24"/>
              </w:rPr>
              <w:t xml:space="preserve">Закрытие страницы авторизации, </w:t>
            </w:r>
            <w:r>
              <w:rPr>
                <w:rFonts w:cs="Times New Roman"/>
                <w:color w:val="000000"/>
                <w:sz w:val="24"/>
                <w:szCs w:val="24"/>
              </w:rPr>
              <w:t>о</w:t>
            </w:r>
            <w:r w:rsidRPr="00E14228">
              <w:rPr>
                <w:rFonts w:cs="Times New Roman"/>
                <w:color w:val="000000"/>
                <w:sz w:val="24"/>
                <w:szCs w:val="24"/>
              </w:rPr>
              <w:t xml:space="preserve">ткрытие страницы мониторинга, в правом верхнем углу </w:t>
            </w:r>
            <w:r>
              <w:rPr>
                <w:rFonts w:cs="Times New Roman"/>
                <w:color w:val="000000"/>
                <w:sz w:val="24"/>
                <w:szCs w:val="24"/>
              </w:rPr>
              <w:t>отобразится</w:t>
            </w:r>
            <w:r w:rsidRPr="00E14228">
              <w:rPr>
                <w:rFonts w:cs="Times New Roman"/>
                <w:color w:val="000000"/>
                <w:sz w:val="24"/>
                <w:szCs w:val="24"/>
              </w:rPr>
              <w:t xml:space="preserve"> ФИО: «</w:t>
            </w:r>
            <w:r w:rsidRPr="00E14228">
              <w:rPr>
                <w:rFonts w:cs="Times New Roman"/>
                <w:color w:val="000000"/>
                <w:sz w:val="24"/>
                <w:szCs w:val="24"/>
                <w:lang w:val="en-US"/>
              </w:rPr>
              <w:t>admin</w:t>
            </w:r>
            <w:r w:rsidRPr="00E14228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E14228">
              <w:rPr>
                <w:rFonts w:cs="Times New Roman"/>
                <w:color w:val="000000"/>
                <w:sz w:val="24"/>
                <w:szCs w:val="24"/>
                <w:lang w:val="en-US"/>
              </w:rPr>
              <w:t>admin</w:t>
            </w:r>
            <w:r w:rsidRPr="00E14228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E14228">
              <w:rPr>
                <w:rFonts w:cs="Times New Roman"/>
                <w:color w:val="000000"/>
                <w:sz w:val="24"/>
                <w:szCs w:val="24"/>
                <w:lang w:val="en-US"/>
              </w:rPr>
              <w:t>admin</w:t>
            </w:r>
            <w:r w:rsidRPr="00E14228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76C58287" w14:textId="77777777" w:rsidR="0076695E" w:rsidRPr="0076695E" w:rsidRDefault="0076695E" w:rsidP="0076695E">
            <w:pPr>
              <w:rPr>
                <w:rFonts w:cs="Times New Roman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Соответствует ожидаемому</w:t>
            </w:r>
          </w:p>
        </w:tc>
      </w:tr>
      <w:tr w:rsidR="00E14228" w14:paraId="5826DAF8" w14:textId="77777777" w:rsidTr="0076695E">
        <w:tc>
          <w:tcPr>
            <w:tcW w:w="3114" w:type="dxa"/>
          </w:tcPr>
          <w:p w14:paraId="10443EC7" w14:textId="05E3B2AA" w:rsidR="00E14228" w:rsidRPr="00A11FB4" w:rsidRDefault="00E14228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A11FB4">
              <w:rPr>
                <w:rFonts w:cs="Times New Roman"/>
                <w:color w:val="000000"/>
                <w:sz w:val="24"/>
                <w:szCs w:val="24"/>
              </w:rPr>
              <w:t>В окне авторизации ввести логин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admin</w:t>
            </w:r>
            <w:r>
              <w:rPr>
                <w:rFonts w:cs="Times New Roman"/>
                <w:color w:val="000000"/>
                <w:sz w:val="24"/>
                <w:szCs w:val="24"/>
              </w:rPr>
              <w:t>»</w:t>
            </w:r>
            <w:r w:rsidRPr="00A11FB4">
              <w:rPr>
                <w:rFonts w:cs="Times New Roman"/>
                <w:color w:val="000000"/>
                <w:sz w:val="24"/>
                <w:szCs w:val="24"/>
              </w:rPr>
              <w:t xml:space="preserve"> и пароль </w:t>
            </w:r>
            <w:r>
              <w:rPr>
                <w:rFonts w:cs="Times New Roman"/>
                <w:color w:val="000000"/>
                <w:sz w:val="24"/>
                <w:szCs w:val="24"/>
              </w:rPr>
              <w:t>«</w:t>
            </w: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wrongpass</w:t>
            </w:r>
            <w:r>
              <w:rPr>
                <w:rFonts w:cs="Times New Roman"/>
                <w:color w:val="000000"/>
                <w:sz w:val="24"/>
                <w:szCs w:val="24"/>
              </w:rPr>
              <w:t>»</w:t>
            </w:r>
            <w:r w:rsidRPr="00A11FB4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cs="Times New Roman"/>
                <w:color w:val="000000"/>
                <w:sz w:val="24"/>
                <w:szCs w:val="24"/>
              </w:rPr>
              <w:t>н</w:t>
            </w:r>
            <w:r w:rsidRPr="00A11FB4">
              <w:rPr>
                <w:rFonts w:cs="Times New Roman"/>
                <w:color w:val="000000"/>
                <w:sz w:val="24"/>
                <w:szCs w:val="24"/>
              </w:rPr>
              <w:t>ажать на кнопку «Войти»</w:t>
            </w:r>
          </w:p>
        </w:tc>
        <w:tc>
          <w:tcPr>
            <w:tcW w:w="3115" w:type="dxa"/>
          </w:tcPr>
          <w:p w14:paraId="25290ACC" w14:textId="37DC25B6" w:rsidR="00E14228" w:rsidRPr="0076695E" w:rsidRDefault="00E14228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E14228">
              <w:rPr>
                <w:rFonts w:cs="Times New Roman"/>
                <w:color w:val="000000"/>
                <w:sz w:val="24"/>
                <w:szCs w:val="24"/>
              </w:rPr>
              <w:t>Вывод сообщения «Неверный логин или пароль»</w:t>
            </w:r>
          </w:p>
        </w:tc>
        <w:tc>
          <w:tcPr>
            <w:tcW w:w="3115" w:type="dxa"/>
          </w:tcPr>
          <w:p w14:paraId="328FF7EC" w14:textId="3F68052C" w:rsidR="00E14228" w:rsidRPr="0076695E" w:rsidRDefault="00E14228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Соответствует ожидаемому</w:t>
            </w:r>
          </w:p>
        </w:tc>
      </w:tr>
      <w:tr w:rsidR="00E14228" w14:paraId="0163FF0E" w14:textId="77777777" w:rsidTr="0076695E">
        <w:tc>
          <w:tcPr>
            <w:tcW w:w="3114" w:type="dxa"/>
          </w:tcPr>
          <w:p w14:paraId="600B64A3" w14:textId="4683C6A4" w:rsidR="00E14228" w:rsidRPr="00A11FB4" w:rsidRDefault="00DE2811" w:rsidP="00DE2811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DE2811">
              <w:rPr>
                <w:rFonts w:cs="Times New Roman"/>
                <w:color w:val="000000"/>
                <w:sz w:val="24"/>
                <w:szCs w:val="24"/>
              </w:rPr>
              <w:t>Перейти на страницу настроек,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в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вести адрес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10.71.163.90 и порт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7007</w:t>
            </w:r>
            <w:r>
              <w:rPr>
                <w:rFonts w:cs="Times New Roman"/>
                <w:color w:val="000000"/>
                <w:sz w:val="24"/>
                <w:szCs w:val="24"/>
              </w:rPr>
              <w:t>, н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ажать на кнопку «Проверить»</w:t>
            </w:r>
            <w:r>
              <w:rPr>
                <w:rFonts w:cs="Times New Roman"/>
                <w:color w:val="000000"/>
                <w:sz w:val="24"/>
                <w:szCs w:val="24"/>
              </w:rPr>
              <w:t>, н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ажать на кнопку «Сохранить»</w:t>
            </w:r>
          </w:p>
        </w:tc>
        <w:tc>
          <w:tcPr>
            <w:tcW w:w="3115" w:type="dxa"/>
          </w:tcPr>
          <w:p w14:paraId="3020B0DC" w14:textId="25A2D8D0" w:rsidR="00E14228" w:rsidRPr="00E14228" w:rsidRDefault="00DE2811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DE2811">
              <w:rPr>
                <w:rFonts w:cs="Times New Roman"/>
                <w:color w:val="000000"/>
                <w:sz w:val="24"/>
                <w:szCs w:val="24"/>
              </w:rPr>
              <w:t xml:space="preserve">Отобразится пиктограмма галочки на кнопке </w:t>
            </w:r>
            <w:r>
              <w:rPr>
                <w:rFonts w:cs="Times New Roman"/>
                <w:color w:val="000000"/>
                <w:sz w:val="24"/>
                <w:szCs w:val="24"/>
              </w:rPr>
              <w:t>«С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охранить</w:t>
            </w:r>
            <w:r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712DB41F" w14:textId="57F3534D" w:rsidR="00E14228" w:rsidRPr="0076695E" w:rsidRDefault="00DE2811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Соответствует ожидаемому</w:t>
            </w:r>
          </w:p>
        </w:tc>
      </w:tr>
      <w:tr w:rsidR="00E14228" w14:paraId="6D93477C" w14:textId="77777777" w:rsidTr="0076695E">
        <w:tc>
          <w:tcPr>
            <w:tcW w:w="3114" w:type="dxa"/>
          </w:tcPr>
          <w:p w14:paraId="70ECA5CC" w14:textId="7BD47FED" w:rsidR="00E14228" w:rsidRPr="00A11FB4" w:rsidRDefault="00DE2811" w:rsidP="00DE2811">
            <w:pPr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На странице настроек в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вести порт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«</w:t>
            </w: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wrongport</w:t>
            </w:r>
            <w:r>
              <w:rPr>
                <w:rFonts w:cs="Times New Roman"/>
                <w:color w:val="000000"/>
                <w:sz w:val="24"/>
                <w:szCs w:val="24"/>
              </w:rPr>
              <w:t>»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,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н</w:t>
            </w:r>
            <w:r w:rsidRPr="00DE2811">
              <w:rPr>
                <w:rFonts w:cs="Times New Roman"/>
                <w:color w:val="000000"/>
                <w:sz w:val="24"/>
                <w:szCs w:val="24"/>
              </w:rPr>
              <w:t>ажать на кнопку «Проверить»</w:t>
            </w:r>
          </w:p>
        </w:tc>
        <w:tc>
          <w:tcPr>
            <w:tcW w:w="3115" w:type="dxa"/>
          </w:tcPr>
          <w:p w14:paraId="41A1723A" w14:textId="55392176" w:rsidR="00E14228" w:rsidRPr="00E14228" w:rsidRDefault="002066C6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2066C6">
              <w:rPr>
                <w:rFonts w:cs="Times New Roman"/>
                <w:color w:val="000000"/>
                <w:sz w:val="24"/>
                <w:szCs w:val="24"/>
              </w:rPr>
              <w:t>Под полем ввода порта отобразится «Некорректный порт»</w:t>
            </w:r>
          </w:p>
        </w:tc>
        <w:tc>
          <w:tcPr>
            <w:tcW w:w="3115" w:type="dxa"/>
          </w:tcPr>
          <w:p w14:paraId="69A8034B" w14:textId="1F5F511B" w:rsidR="00E14228" w:rsidRPr="0076695E" w:rsidRDefault="008E6028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Соответствует ожидаемому</w:t>
            </w:r>
          </w:p>
        </w:tc>
      </w:tr>
      <w:tr w:rsidR="00E14228" w14:paraId="19EF9D00" w14:textId="77777777" w:rsidTr="0076695E">
        <w:tc>
          <w:tcPr>
            <w:tcW w:w="3114" w:type="dxa"/>
          </w:tcPr>
          <w:p w14:paraId="035F421D" w14:textId="76F8B0B0" w:rsidR="00E14228" w:rsidRPr="00A11FB4" w:rsidRDefault="008E6028" w:rsidP="008E60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E6028">
              <w:rPr>
                <w:rFonts w:cs="Times New Roman"/>
                <w:color w:val="000000"/>
                <w:sz w:val="24"/>
                <w:szCs w:val="24"/>
              </w:rPr>
              <w:t>Перейти на экран списка устройств,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8E6028">
              <w:rPr>
                <w:rFonts w:cs="Times New Roman"/>
                <w:color w:val="000000"/>
                <w:sz w:val="24"/>
                <w:szCs w:val="24"/>
              </w:rPr>
              <w:t>выбрать «</w:t>
            </w:r>
            <w:r w:rsidR="009E1165">
              <w:rPr>
                <w:rFonts w:cs="Times New Roman"/>
                <w:color w:val="000000"/>
                <w:sz w:val="24"/>
                <w:szCs w:val="24"/>
              </w:rPr>
              <w:t>Мегафон Н3</w:t>
            </w:r>
            <w:r w:rsidRPr="008E6028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7877FA9E" w14:textId="4C0A9313" w:rsidR="00E14228" w:rsidRPr="00E14228" w:rsidRDefault="009E1165" w:rsidP="009E1165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9E1165">
              <w:rPr>
                <w:rFonts w:cs="Times New Roman"/>
                <w:color w:val="000000"/>
                <w:sz w:val="24"/>
                <w:szCs w:val="24"/>
              </w:rPr>
              <w:t>Откроется страница прибора,</w:t>
            </w:r>
            <w:r>
              <w:rPr>
                <w:rFonts w:cs="Times New Roman"/>
                <w:color w:val="000000"/>
                <w:sz w:val="24"/>
                <w:szCs w:val="24"/>
              </w:rPr>
              <w:t xml:space="preserve"> о</w:t>
            </w:r>
            <w:r w:rsidRPr="009E1165">
              <w:rPr>
                <w:rFonts w:cs="Times New Roman"/>
                <w:color w:val="000000"/>
                <w:sz w:val="24"/>
                <w:szCs w:val="24"/>
              </w:rPr>
              <w:t>тобразится название «</w:t>
            </w:r>
            <w:r>
              <w:rPr>
                <w:rFonts w:cs="Times New Roman"/>
                <w:color w:val="000000"/>
                <w:sz w:val="24"/>
                <w:szCs w:val="24"/>
              </w:rPr>
              <w:t>Мегафон Н3</w:t>
            </w:r>
            <w:r w:rsidRPr="009E1165">
              <w:rPr>
                <w:rFonts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2DD6866C" w14:textId="2613803A" w:rsidR="00E14228" w:rsidRPr="0076695E" w:rsidRDefault="009E1165" w:rsidP="00E14228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Соответствует ожидаемому</w:t>
            </w:r>
          </w:p>
        </w:tc>
      </w:tr>
    </w:tbl>
    <w:p w14:paraId="75B57B18" w14:textId="77777777" w:rsidR="0076695E" w:rsidRDefault="0076695E" w:rsidP="00BB22C1">
      <w:pPr>
        <w:pStyle w:val="a3"/>
      </w:pPr>
    </w:p>
    <w:p w14:paraId="4E404AFE" w14:textId="4EDCB5A6" w:rsidR="00BB22C1" w:rsidRDefault="00D74E3E" w:rsidP="00D74E3E">
      <w:pPr>
        <w:pStyle w:val="a3"/>
      </w:pPr>
      <w:r>
        <w:lastRenderedPageBreak/>
        <w:t xml:space="preserve">Требуется создать </w:t>
      </w:r>
      <w:r w:rsidR="0076695E">
        <w:t>А</w:t>
      </w:r>
      <w:r w:rsidR="00DE509A">
        <w:t xml:space="preserve">втоматизированные </w:t>
      </w:r>
      <w:r w:rsidR="0076695E">
        <w:t>тесты методов</w:t>
      </w:r>
      <w:r w:rsidRPr="00D74E3E">
        <w:t xml:space="preserve"> </w:t>
      </w:r>
      <w:r>
        <w:t>сервисов</w:t>
      </w:r>
      <w:r w:rsidR="0076695E">
        <w:t xml:space="preserve"> </w:t>
      </w:r>
      <w:r>
        <w:rPr>
          <w:lang w:val="en-US"/>
        </w:rPr>
        <w:t>API</w:t>
      </w:r>
      <w:r>
        <w:t xml:space="preserve"> с использованием фреймворка </w:t>
      </w:r>
      <w:r>
        <w:rPr>
          <w:lang w:val="en-US"/>
        </w:rPr>
        <w:t>xUnit</w:t>
      </w:r>
      <w:r w:rsidR="00802B1A" w:rsidRPr="00802B1A">
        <w:t xml:space="preserve"> [4]</w:t>
      </w:r>
      <w:r w:rsidR="006D1E92">
        <w:t xml:space="preserve">. </w:t>
      </w:r>
      <w:r>
        <w:t xml:space="preserve">Код для теста парной работы методов </w:t>
      </w:r>
      <w:r w:rsidRPr="00D74E3E">
        <w:t>HashPassword</w:t>
      </w:r>
      <w:r>
        <w:t xml:space="preserve"> и </w:t>
      </w:r>
      <w:r w:rsidRPr="00D74E3E">
        <w:t>VerifyPassword</w:t>
      </w:r>
      <w:r>
        <w:t xml:space="preserve"> представлен листингом 11.</w:t>
      </w:r>
    </w:p>
    <w:p w14:paraId="65675E55" w14:textId="74DF88B3" w:rsidR="00D74E3E" w:rsidRPr="00582F5E" w:rsidRDefault="00D74E3E" w:rsidP="00D74E3E">
      <w:pPr>
        <w:pStyle w:val="aff2"/>
        <w:rPr>
          <w:rFonts w:ascii="TimesNewRomanPSMT" w:hAnsi="TimesNewRomanPSMT"/>
          <w:color w:val="000000"/>
          <w:szCs w:val="28"/>
        </w:rPr>
      </w:pPr>
      <w:r>
        <w:t>Листинг</w:t>
      </w:r>
      <w:r w:rsidRPr="00582F5E">
        <w:t xml:space="preserve"> 11 – </w:t>
      </w:r>
      <w:r>
        <w:rPr>
          <w:rFonts w:ascii="TimesNewRomanPSMT" w:hAnsi="TimesNewRomanPSMT"/>
          <w:color w:val="000000"/>
          <w:szCs w:val="28"/>
        </w:rPr>
        <w:t>Тест</w:t>
      </w:r>
      <w:r w:rsidR="00582F5E">
        <w:rPr>
          <w:rFonts w:ascii="TimesNewRomanPSMT" w:hAnsi="TimesNewRomanPSMT"/>
          <w:color w:val="000000"/>
          <w:szCs w:val="28"/>
        </w:rPr>
        <w:t xml:space="preserve"> парной работы хэширования и проверки пароля</w:t>
      </w:r>
    </w:p>
    <w:p w14:paraId="67C710F2" w14:textId="6B45BD94" w:rsidR="00122F33" w:rsidRPr="00BE7B7E" w:rsidRDefault="00122F33" w:rsidP="00122F33">
      <w:pPr>
        <w:pStyle w:val="aff0"/>
        <w:rPr>
          <w:lang w:val="en-US"/>
        </w:rPr>
      </w:pPr>
      <w:r w:rsidRPr="00BE7B7E">
        <w:rPr>
          <w:lang w:val="en-US"/>
        </w:rPr>
        <w:t>[</w:t>
      </w:r>
      <w:r w:rsidRPr="00122F33">
        <w:rPr>
          <w:lang w:val="en-US"/>
        </w:rPr>
        <w:t>Fact</w:t>
      </w:r>
      <w:r w:rsidRPr="00BE7B7E">
        <w:rPr>
          <w:lang w:val="en-US"/>
        </w:rPr>
        <w:t>]</w:t>
      </w:r>
      <w:r w:rsidR="00F8004A" w:rsidRPr="00BE7B7E">
        <w:rPr>
          <w:lang w:val="en-US"/>
        </w:rPr>
        <w:t xml:space="preserve"> // </w:t>
      </w:r>
      <w:r w:rsidR="00F8004A">
        <w:t>Атрибут</w:t>
      </w:r>
      <w:r w:rsidR="00F8004A" w:rsidRPr="00BE7B7E">
        <w:rPr>
          <w:lang w:val="en-US"/>
        </w:rPr>
        <w:t xml:space="preserve"> </w:t>
      </w:r>
      <w:r w:rsidR="00F8004A">
        <w:t>теста</w:t>
      </w:r>
    </w:p>
    <w:p w14:paraId="5AE1F0E6" w14:textId="77777777" w:rsidR="00122F33" w:rsidRPr="00122F33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>public void HashPassword_VerifyPassword_ShouldWorkInPair()</w:t>
      </w:r>
    </w:p>
    <w:p w14:paraId="28E3915B" w14:textId="77777777" w:rsidR="00122F33" w:rsidRPr="00122F33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>{</w:t>
      </w:r>
    </w:p>
    <w:p w14:paraId="2AEDD0E3" w14:textId="4B29DFCF" w:rsidR="00122F33" w:rsidRPr="00122F33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 xml:space="preserve">    string rawPassword = "123123123";</w:t>
      </w:r>
      <w:r w:rsidR="00F8004A" w:rsidRPr="00F8004A">
        <w:rPr>
          <w:lang w:val="en-US"/>
        </w:rPr>
        <w:t xml:space="preserve"> </w:t>
      </w:r>
      <w:r w:rsidR="00F8004A">
        <w:rPr>
          <w:lang w:val="en-US"/>
        </w:rPr>
        <w:t xml:space="preserve">// </w:t>
      </w:r>
      <w:r w:rsidR="00F8004A">
        <w:t>Данные</w:t>
      </w:r>
      <w:r w:rsidR="00F8004A" w:rsidRPr="00F8004A">
        <w:rPr>
          <w:lang w:val="en-US"/>
        </w:rPr>
        <w:t xml:space="preserve"> </w:t>
      </w:r>
      <w:r w:rsidR="00F8004A">
        <w:t>теста</w:t>
      </w:r>
    </w:p>
    <w:p w14:paraId="007365C4" w14:textId="08655418" w:rsidR="00122F33" w:rsidRPr="00F8004A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 xml:space="preserve">    string hashedPassword = authService.HashPassword(rawPassword);</w:t>
      </w:r>
      <w:r w:rsidR="00F8004A" w:rsidRPr="00F8004A">
        <w:rPr>
          <w:lang w:val="en-US"/>
        </w:rPr>
        <w:t xml:space="preserve"> // </w:t>
      </w:r>
      <w:r w:rsidR="00F8004A">
        <w:t>Получение</w:t>
      </w:r>
      <w:r w:rsidR="00F8004A" w:rsidRPr="00F8004A">
        <w:rPr>
          <w:lang w:val="en-US"/>
        </w:rPr>
        <w:t xml:space="preserve"> </w:t>
      </w:r>
      <w:r w:rsidR="00F8004A">
        <w:t>хэша</w:t>
      </w:r>
    </w:p>
    <w:p w14:paraId="6613C6C0" w14:textId="01F46740" w:rsidR="00122F33" w:rsidRPr="00F8004A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 xml:space="preserve">    bool isVerified = authService.VerifyPassword(rawPassword, hashedPassword);</w:t>
      </w:r>
      <w:r w:rsidR="00F8004A" w:rsidRPr="00F8004A">
        <w:rPr>
          <w:lang w:val="en-US"/>
        </w:rPr>
        <w:t xml:space="preserve"> // </w:t>
      </w:r>
      <w:r w:rsidR="00F8004A">
        <w:t>Проверка</w:t>
      </w:r>
      <w:r w:rsidR="00F8004A" w:rsidRPr="00F8004A">
        <w:rPr>
          <w:lang w:val="en-US"/>
        </w:rPr>
        <w:t xml:space="preserve"> </w:t>
      </w:r>
      <w:r w:rsidR="00F8004A">
        <w:t>хэша</w:t>
      </w:r>
    </w:p>
    <w:p w14:paraId="1FBC9695" w14:textId="6CA0E859" w:rsidR="00122F33" w:rsidRPr="00F8004A" w:rsidRDefault="00F8004A" w:rsidP="00122F33">
      <w:pPr>
        <w:pStyle w:val="aff0"/>
        <w:rPr>
          <w:lang w:val="en-US"/>
        </w:rPr>
      </w:pPr>
      <w:r w:rsidRPr="00F8004A">
        <w:rPr>
          <w:lang w:val="en-US"/>
        </w:rPr>
        <w:t xml:space="preserve">    // </w:t>
      </w:r>
      <w:r>
        <w:t>Проверка</w:t>
      </w:r>
      <w:r w:rsidRPr="00F8004A">
        <w:rPr>
          <w:lang w:val="en-US"/>
        </w:rPr>
        <w:t xml:space="preserve"> </w:t>
      </w:r>
      <w:r>
        <w:t>полученных</w:t>
      </w:r>
      <w:r w:rsidRPr="00F8004A">
        <w:rPr>
          <w:lang w:val="en-US"/>
        </w:rPr>
        <w:t xml:space="preserve"> </w:t>
      </w:r>
      <w:r>
        <w:t>значений</w:t>
      </w:r>
    </w:p>
    <w:p w14:paraId="20E9A779" w14:textId="21300BDF" w:rsidR="00122F33" w:rsidRPr="00F8004A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 xml:space="preserve">    hashedPassword.Should().NotBe(rawPassword);</w:t>
      </w:r>
      <w:r w:rsidR="00F8004A" w:rsidRPr="00F8004A">
        <w:rPr>
          <w:lang w:val="en-US"/>
        </w:rPr>
        <w:t xml:space="preserve"> </w:t>
      </w:r>
    </w:p>
    <w:p w14:paraId="3ECAA287" w14:textId="77777777" w:rsidR="00122F33" w:rsidRPr="00122F33" w:rsidRDefault="00122F33" w:rsidP="00122F33">
      <w:pPr>
        <w:pStyle w:val="aff0"/>
        <w:rPr>
          <w:lang w:val="en-US"/>
        </w:rPr>
      </w:pPr>
      <w:r w:rsidRPr="00122F33">
        <w:rPr>
          <w:lang w:val="en-US"/>
        </w:rPr>
        <w:t xml:space="preserve">    isVerified.Should().BeTrue();</w:t>
      </w:r>
    </w:p>
    <w:p w14:paraId="499ADC43" w14:textId="73FE9CA9" w:rsidR="00D74E3E" w:rsidRPr="00F8004A" w:rsidRDefault="00122F33" w:rsidP="00D74E3E">
      <w:pPr>
        <w:pStyle w:val="aff0"/>
      </w:pPr>
      <w:r w:rsidRPr="00F8004A">
        <w:rPr>
          <w:lang w:val="en-US"/>
        </w:rPr>
        <w:t>}</w:t>
      </w:r>
    </w:p>
    <w:p w14:paraId="1389D51B" w14:textId="77777777" w:rsidR="007B1296" w:rsidRDefault="00084431" w:rsidP="007B1296">
      <w:pPr>
        <w:pStyle w:val="2"/>
      </w:pPr>
      <w:bookmarkStart w:id="15" w:name="_Toc232543427"/>
      <w:r>
        <w:t>О</w:t>
      </w:r>
      <w:r w:rsidR="007B1296">
        <w:t xml:space="preserve">птимизация </w:t>
      </w:r>
      <w:r>
        <w:t xml:space="preserve">и рефакторинг </w:t>
      </w:r>
      <w:r w:rsidR="007B1296">
        <w:t>программного кода</w:t>
      </w:r>
      <w:bookmarkEnd w:id="15"/>
    </w:p>
    <w:p w14:paraId="5E36EB4B" w14:textId="47844CA1" w:rsidR="00582F5E" w:rsidRPr="00582F5E" w:rsidRDefault="00736FE8" w:rsidP="00582F5E">
      <w:pPr>
        <w:pStyle w:val="a3"/>
      </w:pPr>
      <w:r>
        <w:t>При сбросе пароля и регистрации пользователя выполняется хэширование пароля. Требуется выполнить рефакторинг и вынести дублирующийся код как метод. Код</w:t>
      </w:r>
      <w:r w:rsidRPr="00582F5E">
        <w:t xml:space="preserve"> </w:t>
      </w:r>
      <w:r>
        <w:t>метода</w:t>
      </w:r>
      <w:r w:rsidR="00582F5E" w:rsidRPr="00582F5E">
        <w:t xml:space="preserve"> </w:t>
      </w:r>
      <w:r w:rsidR="00582F5E" w:rsidRPr="00582F5E">
        <w:rPr>
          <w:lang w:val="en-US"/>
        </w:rPr>
        <w:t>HashRawPassword</w:t>
      </w:r>
      <w:r w:rsidR="00582F5E" w:rsidRPr="00582F5E">
        <w:t xml:space="preserve"> </w:t>
      </w:r>
      <w:r w:rsidR="00582F5E">
        <w:t>представлен листингом 12</w:t>
      </w:r>
    </w:p>
    <w:p w14:paraId="1B7C3DBC" w14:textId="2F0214CD" w:rsidR="00582F5E" w:rsidRPr="00A46E49" w:rsidRDefault="00582F5E" w:rsidP="00582F5E">
      <w:pPr>
        <w:pStyle w:val="aff2"/>
        <w:rPr>
          <w:rFonts w:ascii="TimesNewRomanPSMT" w:hAnsi="TimesNewRomanPSMT"/>
          <w:color w:val="000000"/>
          <w:szCs w:val="28"/>
        </w:rPr>
      </w:pPr>
      <w:r>
        <w:t>Листинг</w:t>
      </w:r>
      <w:r w:rsidRPr="00A46E49">
        <w:t xml:space="preserve"> 12 – </w:t>
      </w:r>
      <w:r w:rsidR="00A46E49">
        <w:t xml:space="preserve">Код </w:t>
      </w:r>
      <w:r w:rsidR="00A46E49">
        <w:rPr>
          <w:rFonts w:ascii="TimesNewRomanPSMT" w:hAnsi="TimesNewRomanPSMT"/>
          <w:color w:val="000000"/>
          <w:szCs w:val="28"/>
        </w:rPr>
        <w:t xml:space="preserve">метод </w:t>
      </w:r>
      <w:r w:rsidR="00A46E49" w:rsidRPr="00A46E49">
        <w:rPr>
          <w:rFonts w:ascii="TimesNewRomanPSMT" w:hAnsi="TimesNewRomanPSMT"/>
          <w:color w:val="000000"/>
          <w:szCs w:val="28"/>
        </w:rPr>
        <w:t>HashRawPassword</w:t>
      </w:r>
    </w:p>
    <w:p w14:paraId="680BB6E7" w14:textId="7D27B0AD" w:rsidR="00831502" w:rsidRPr="00831502" w:rsidRDefault="00831502" w:rsidP="00582F5E">
      <w:pPr>
        <w:pStyle w:val="aff0"/>
      </w:pPr>
      <w:r w:rsidRPr="00831502">
        <w:t xml:space="preserve">// </w:t>
      </w:r>
      <w:r>
        <w:t>Получение</w:t>
      </w:r>
      <w:r w:rsidRPr="00831502">
        <w:t xml:space="preserve"> </w:t>
      </w:r>
      <w:r>
        <w:t>хэша</w:t>
      </w:r>
      <w:r w:rsidRPr="00831502">
        <w:t xml:space="preserve"> </w:t>
      </w:r>
      <w:r>
        <w:t>пароля</w:t>
      </w:r>
      <w:r w:rsidRPr="00831502">
        <w:t xml:space="preserve"> </w:t>
      </w:r>
      <w:r>
        <w:t>с</w:t>
      </w:r>
      <w:r w:rsidRPr="00831502">
        <w:t xml:space="preserve"> </w:t>
      </w:r>
      <w:r>
        <w:t>определённым количеством проходов и // алгоритмом шифрования</w:t>
      </w:r>
    </w:p>
    <w:p w14:paraId="1DB50239" w14:textId="7F5B2E4A" w:rsidR="00582F5E" w:rsidRPr="00582F5E" w:rsidRDefault="00582F5E" w:rsidP="00582F5E">
      <w:pPr>
        <w:pStyle w:val="aff0"/>
        <w:rPr>
          <w:lang w:val="en-US"/>
        </w:rPr>
      </w:pPr>
      <w:r w:rsidRPr="00582F5E">
        <w:rPr>
          <w:lang w:val="en-US"/>
        </w:rPr>
        <w:t>public string HashRawPassword(string password)</w:t>
      </w:r>
    </w:p>
    <w:p w14:paraId="745BDB85" w14:textId="546C47F3" w:rsidR="007B1296" w:rsidRPr="00582F5E" w:rsidRDefault="00582F5E" w:rsidP="00582F5E">
      <w:pPr>
        <w:pStyle w:val="aff0"/>
        <w:rPr>
          <w:lang w:val="en-US"/>
        </w:rPr>
      </w:pPr>
      <w:r w:rsidRPr="00582F5E">
        <w:rPr>
          <w:lang w:val="en-US"/>
        </w:rPr>
        <w:t xml:space="preserve">    =&gt; BCrypt.Net.BCrypt.HashPassword(password, AuthOptions.workFactor); </w:t>
      </w:r>
    </w:p>
    <w:p w14:paraId="49F52724" w14:textId="0173BA54" w:rsidR="00582F5E" w:rsidRDefault="00CC7544" w:rsidP="00CC7544">
      <w:pPr>
        <w:pStyle w:val="a3"/>
      </w:pPr>
      <w:r>
        <w:t xml:space="preserve">Тестирование показало медленную работу метода </w:t>
      </w:r>
      <w:r w:rsidRPr="00CC7544">
        <w:t>GetEquipment</w:t>
      </w:r>
      <w:r>
        <w:t>. Код метода</w:t>
      </w:r>
      <w:r w:rsidR="00A46E49">
        <w:t xml:space="preserve"> </w:t>
      </w:r>
      <w:r w:rsidR="00A46E49" w:rsidRPr="00CC7544">
        <w:t>GetEquipment</w:t>
      </w:r>
      <w:r>
        <w:t xml:space="preserve"> представлен листингом 13.</w:t>
      </w:r>
    </w:p>
    <w:p w14:paraId="641CD6A7" w14:textId="2E0FE811" w:rsidR="00CC7544" w:rsidRPr="00CC7544" w:rsidRDefault="00CC7544" w:rsidP="00CC7544">
      <w:pPr>
        <w:pStyle w:val="aff2"/>
        <w:rPr>
          <w:rFonts w:ascii="TimesNewRomanPSMT" w:hAnsi="TimesNewRomanPSMT"/>
          <w:color w:val="000000"/>
          <w:szCs w:val="28"/>
        </w:rPr>
      </w:pPr>
      <w:r>
        <w:lastRenderedPageBreak/>
        <w:t>Листинг</w:t>
      </w:r>
      <w:r w:rsidRPr="00CC7544">
        <w:t xml:space="preserve"> 1</w:t>
      </w:r>
      <w:r w:rsidR="00A46E49">
        <w:t>3</w:t>
      </w:r>
      <w:r w:rsidRPr="00CC7544">
        <w:t xml:space="preserve"> – </w:t>
      </w:r>
      <w:r w:rsidR="00A46E49">
        <w:rPr>
          <w:rFonts w:ascii="TimesNewRomanPSMT" w:hAnsi="TimesNewRomanPSMT"/>
          <w:color w:val="000000"/>
          <w:szCs w:val="28"/>
        </w:rPr>
        <w:t>Код метода</w:t>
      </w:r>
      <w:r w:rsidR="007F5432">
        <w:rPr>
          <w:rFonts w:ascii="TimesNewRomanPSMT" w:hAnsi="TimesNewRomanPSMT"/>
          <w:color w:val="000000"/>
          <w:szCs w:val="28"/>
        </w:rPr>
        <w:t xml:space="preserve"> </w:t>
      </w:r>
      <w:r w:rsidR="007F5432" w:rsidRPr="007F5432">
        <w:rPr>
          <w:rFonts w:ascii="TimesNewRomanPSMT" w:hAnsi="TimesNewRomanPSMT"/>
          <w:color w:val="000000"/>
          <w:szCs w:val="28"/>
        </w:rPr>
        <w:t>GetEquipment</w:t>
      </w:r>
    </w:p>
    <w:p w14:paraId="434AF7A8" w14:textId="0517DE7F" w:rsidR="00277ABA" w:rsidRPr="00CC7544" w:rsidRDefault="004E0C4E" w:rsidP="00CC7544">
      <w:pPr>
        <w:pStyle w:val="aff0"/>
      </w:pPr>
      <w:r>
        <w:t xml:space="preserve">// </w:t>
      </w:r>
      <w:r w:rsidR="00CC7544">
        <w:t>Получение всех приборов в основном потоке с сортировкой</w:t>
      </w:r>
      <w:r w:rsidR="00277ABA">
        <w:t xml:space="preserve"> по //модели и названию</w:t>
      </w:r>
    </w:p>
    <w:p w14:paraId="5CE989F9" w14:textId="48D49966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public async Task&lt;List&lt;EquipmentDto&gt;&gt; GetEquipment() </w:t>
      </w:r>
    </w:p>
    <w:p w14:paraId="065EFA17" w14:textId="6F47EDF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=&gt; context.Equipment</w:t>
      </w:r>
    </w:p>
    <w:p w14:paraId="04ACF5AA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.OrderBy(e =&gt; e.Model)</w:t>
      </w:r>
    </w:p>
    <w:p w14:paraId="7A591BCC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.ThenBy(e =&gt; e.Name)</w:t>
      </w:r>
    </w:p>
    <w:p w14:paraId="478C6548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.Select(e =&gt; new EquipmentDto(</w:t>
      </w:r>
    </w:p>
    <w:p w14:paraId="701664E1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    e.EquipmentId,</w:t>
      </w:r>
    </w:p>
    <w:p w14:paraId="2628F0E5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    e.SerialNumber,</w:t>
      </w:r>
    </w:p>
    <w:p w14:paraId="0BAE3D10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    e.Name,</w:t>
      </w:r>
    </w:p>
    <w:p w14:paraId="3669474F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    e.Model,</w:t>
      </w:r>
    </w:p>
    <w:p w14:paraId="7FE179E3" w14:textId="77777777" w:rsidR="00CC7544" w:rsidRPr="00CC7544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    e.Status.Name</w:t>
      </w:r>
    </w:p>
    <w:p w14:paraId="5DFC6ACE" w14:textId="292667B7" w:rsidR="00CC7544" w:rsidRPr="00F54BB6" w:rsidRDefault="00CC7544" w:rsidP="00CC7544">
      <w:pPr>
        <w:pStyle w:val="aff0"/>
        <w:rPr>
          <w:lang w:val="en-US"/>
        </w:rPr>
      </w:pPr>
      <w:r w:rsidRPr="00CC7544">
        <w:rPr>
          <w:lang w:val="en-US"/>
        </w:rPr>
        <w:t xml:space="preserve">        )).ToListAsync();</w:t>
      </w:r>
    </w:p>
    <w:p w14:paraId="6D25C8F3" w14:textId="5881DBFD" w:rsidR="00277ABA" w:rsidRDefault="00A46E49" w:rsidP="00277ABA">
      <w:pPr>
        <w:pStyle w:val="a3"/>
      </w:pPr>
      <w:r>
        <w:t>Необходимо провести оптимизацию этого метода</w:t>
      </w:r>
      <w:r w:rsidR="00277ABA">
        <w:t xml:space="preserve"> при помощи асинхронности и пагинации</w:t>
      </w:r>
      <w:r>
        <w:t xml:space="preserve">. Код оптимизированного метода </w:t>
      </w:r>
      <w:r w:rsidRPr="00CC7544">
        <w:t>GetEquipmentAsync</w:t>
      </w:r>
      <w:r>
        <w:t xml:space="preserve"> представлен листингом 14</w:t>
      </w:r>
      <w:r w:rsidR="007F5432">
        <w:t>.</w:t>
      </w:r>
    </w:p>
    <w:p w14:paraId="2959C3B4" w14:textId="12A77213" w:rsidR="007F5432" w:rsidRPr="00CC7544" w:rsidRDefault="007F5432" w:rsidP="007F5432">
      <w:pPr>
        <w:pStyle w:val="aff2"/>
        <w:rPr>
          <w:rFonts w:ascii="TimesNewRomanPSMT" w:hAnsi="TimesNewRomanPSMT"/>
          <w:color w:val="000000"/>
          <w:szCs w:val="28"/>
        </w:rPr>
      </w:pPr>
      <w:r>
        <w:t>Листинг</w:t>
      </w:r>
      <w:r w:rsidRPr="00CC7544">
        <w:t xml:space="preserve"> 1</w:t>
      </w:r>
      <w:r w:rsidR="00681F6F">
        <w:t>4</w:t>
      </w:r>
      <w:r w:rsidRPr="00CC7544">
        <w:t xml:space="preserve"> – </w:t>
      </w:r>
      <w:r>
        <w:rPr>
          <w:rFonts w:ascii="TimesNewRomanPSMT" w:hAnsi="TimesNewRomanPSMT"/>
          <w:color w:val="000000"/>
          <w:szCs w:val="28"/>
        </w:rPr>
        <w:t xml:space="preserve">Код метода </w:t>
      </w:r>
      <w:r w:rsidRPr="007F5432">
        <w:rPr>
          <w:rFonts w:ascii="TimesNewRomanPSMT" w:hAnsi="TimesNewRomanPSMT"/>
          <w:color w:val="000000"/>
          <w:szCs w:val="28"/>
        </w:rPr>
        <w:t>GetEquipment</w:t>
      </w:r>
      <w:r w:rsidR="00FF2D9A" w:rsidRPr="00FF2D9A">
        <w:rPr>
          <w:rFonts w:ascii="TimesNewRomanPSMT" w:hAnsi="TimesNewRomanPSMT"/>
          <w:color w:val="000000"/>
          <w:szCs w:val="28"/>
        </w:rPr>
        <w:t>Async</w:t>
      </w:r>
    </w:p>
    <w:p w14:paraId="73B58BE2" w14:textId="4DF4B70F" w:rsidR="007F5432" w:rsidRPr="00CC7544" w:rsidRDefault="004E0C4E" w:rsidP="007F5432">
      <w:pPr>
        <w:pStyle w:val="aff0"/>
      </w:pPr>
      <w:r>
        <w:t xml:space="preserve">// </w:t>
      </w:r>
      <w:r w:rsidR="007F5432">
        <w:t>Получение части приборов асинхронно</w:t>
      </w:r>
    </w:p>
    <w:p w14:paraId="49AD9773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>public async Task&lt;EquipmentResponce&gt; GetEquipmentAsync(int page = 1, int pageSize = 10)</w:t>
      </w:r>
    </w:p>
    <w:p w14:paraId="2397FCC2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>{</w:t>
      </w:r>
    </w:p>
    <w:p w14:paraId="18C85A1F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var equipmentCount = context.Equipment.Count();</w:t>
      </w:r>
    </w:p>
    <w:p w14:paraId="59362137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var equipment = await context.Equipment</w:t>
      </w:r>
    </w:p>
    <w:p w14:paraId="0CA51F8A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.OrderBy(e =&gt; e.Model)</w:t>
      </w:r>
    </w:p>
    <w:p w14:paraId="35B79B78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.ThenBy(e =&gt; e.Name)</w:t>
      </w:r>
    </w:p>
    <w:p w14:paraId="5FD4161F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.Select(e =&gt; new EquipmentDto(</w:t>
      </w:r>
    </w:p>
    <w:p w14:paraId="666180B2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    e.EquipmentId,</w:t>
      </w:r>
    </w:p>
    <w:p w14:paraId="459319E9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    e.SerialNumber,</w:t>
      </w:r>
    </w:p>
    <w:p w14:paraId="3755D30A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    e.Name,</w:t>
      </w:r>
    </w:p>
    <w:p w14:paraId="728E06D7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    e.Model,</w:t>
      </w:r>
    </w:p>
    <w:p w14:paraId="4DA948A3" w14:textId="77777777" w:rsidR="007F5432" w:rsidRPr="007F5432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    e.Status.Name</w:t>
      </w:r>
    </w:p>
    <w:p w14:paraId="71CEBAB4" w14:textId="77777777" w:rsidR="007F5432" w:rsidRPr="00F54BB6" w:rsidRDefault="007F5432" w:rsidP="007F5432">
      <w:pPr>
        <w:pStyle w:val="aff0"/>
        <w:rPr>
          <w:lang w:val="en-US"/>
        </w:rPr>
      </w:pPr>
      <w:r w:rsidRPr="007F5432">
        <w:rPr>
          <w:lang w:val="en-US"/>
        </w:rPr>
        <w:t xml:space="preserve">        )).Skip(pageSize * (page - 1)).Take(pageSize)</w:t>
      </w:r>
    </w:p>
    <w:p w14:paraId="725469A8" w14:textId="445376CC" w:rsidR="007F5432" w:rsidRPr="00F54BB6" w:rsidRDefault="00A07F4C" w:rsidP="00A07F4C">
      <w:pPr>
        <w:pStyle w:val="aff0"/>
        <w:rPr>
          <w:lang w:val="en-US"/>
        </w:rPr>
      </w:pPr>
      <w:r w:rsidRPr="00F54BB6">
        <w:rPr>
          <w:lang w:val="en-US"/>
        </w:rPr>
        <w:t xml:space="preserve">        </w:t>
      </w:r>
      <w:r w:rsidR="007F5432" w:rsidRPr="00F54BB6">
        <w:rPr>
          <w:lang w:val="en-US"/>
        </w:rPr>
        <w:t>.</w:t>
      </w:r>
      <w:r w:rsidR="007F5432" w:rsidRPr="007F5432">
        <w:rPr>
          <w:lang w:val="en-US"/>
        </w:rPr>
        <w:t>ToListAsync</w:t>
      </w:r>
      <w:r w:rsidR="007F5432" w:rsidRPr="00F54BB6">
        <w:rPr>
          <w:lang w:val="en-US"/>
        </w:rPr>
        <w:t>(); //</w:t>
      </w:r>
      <w:r w:rsidRPr="00F54BB6">
        <w:rPr>
          <w:lang w:val="en-US"/>
        </w:rPr>
        <w:t xml:space="preserve"> </w:t>
      </w:r>
      <w:r>
        <w:t>Добавлена</w:t>
      </w:r>
      <w:r w:rsidR="007F5432" w:rsidRPr="00F54BB6">
        <w:rPr>
          <w:lang w:val="en-US"/>
        </w:rPr>
        <w:t xml:space="preserve"> </w:t>
      </w:r>
      <w:r>
        <w:t>п</w:t>
      </w:r>
      <w:r w:rsidR="007F5432">
        <w:t>агинация</w:t>
      </w:r>
      <w:r w:rsidR="007F5432" w:rsidRPr="00F54BB6">
        <w:rPr>
          <w:lang w:val="en-US"/>
        </w:rPr>
        <w:t xml:space="preserve"> </w:t>
      </w:r>
      <w:r w:rsidR="007F5432">
        <w:t>и</w:t>
      </w:r>
      <w:r w:rsidR="007F5432" w:rsidRPr="00F54BB6">
        <w:rPr>
          <w:lang w:val="en-US"/>
        </w:rPr>
        <w:t xml:space="preserve"> </w:t>
      </w:r>
      <w:r w:rsidR="007F5432">
        <w:t>асинхронность</w:t>
      </w:r>
    </w:p>
    <w:p w14:paraId="2B664712" w14:textId="7F2A14E5" w:rsidR="007F5432" w:rsidRPr="007F5432" w:rsidRDefault="007F5432" w:rsidP="007F5432">
      <w:pPr>
        <w:pStyle w:val="aff0"/>
        <w:rPr>
          <w:lang w:val="en-US"/>
        </w:rPr>
      </w:pPr>
      <w:r w:rsidRPr="00F54BB6">
        <w:rPr>
          <w:lang w:val="en-US"/>
        </w:rPr>
        <w:t xml:space="preserve">    </w:t>
      </w:r>
      <w:r w:rsidRPr="007F5432">
        <w:rPr>
          <w:lang w:val="en-US"/>
        </w:rPr>
        <w:t xml:space="preserve">return new EquipmentResponce() // </w:t>
      </w:r>
      <w:r>
        <w:t>Формирование</w:t>
      </w:r>
      <w:r w:rsidRPr="007F5432">
        <w:rPr>
          <w:lang w:val="en-US"/>
        </w:rPr>
        <w:t xml:space="preserve"> </w:t>
      </w:r>
      <w:r>
        <w:t>ответа</w:t>
      </w:r>
      <w:r w:rsidRPr="007F5432">
        <w:rPr>
          <w:lang w:val="en-US"/>
        </w:rPr>
        <w:t xml:space="preserve"> </w:t>
      </w:r>
      <w:r>
        <w:rPr>
          <w:lang w:val="en-US"/>
        </w:rPr>
        <w:t>API</w:t>
      </w:r>
    </w:p>
    <w:p w14:paraId="0DC14CE4" w14:textId="77777777" w:rsidR="007F5432" w:rsidRPr="00F54BB6" w:rsidRDefault="007F5432" w:rsidP="007F5432">
      <w:pPr>
        <w:pStyle w:val="aff0"/>
      </w:pPr>
      <w:r w:rsidRPr="007F5432">
        <w:rPr>
          <w:lang w:val="en-US"/>
        </w:rPr>
        <w:t xml:space="preserve">    </w:t>
      </w:r>
      <w:r w:rsidRPr="00F54BB6">
        <w:t>{</w:t>
      </w:r>
    </w:p>
    <w:p w14:paraId="4BAF8804" w14:textId="77777777" w:rsidR="007F5432" w:rsidRPr="00F54BB6" w:rsidRDefault="007F5432" w:rsidP="007F5432">
      <w:pPr>
        <w:pStyle w:val="aff0"/>
      </w:pPr>
      <w:r w:rsidRPr="00F54BB6">
        <w:t xml:space="preserve">        </w:t>
      </w:r>
      <w:r w:rsidRPr="007F5432">
        <w:rPr>
          <w:lang w:val="en-US"/>
        </w:rPr>
        <w:t>Equipment</w:t>
      </w:r>
      <w:r w:rsidRPr="00F54BB6">
        <w:t xml:space="preserve"> = </w:t>
      </w:r>
      <w:r w:rsidRPr="007F5432">
        <w:rPr>
          <w:lang w:val="en-US"/>
        </w:rPr>
        <w:t>equipment</w:t>
      </w:r>
      <w:r w:rsidRPr="00F54BB6">
        <w:t>,</w:t>
      </w:r>
    </w:p>
    <w:p w14:paraId="2801DC58" w14:textId="77777777" w:rsidR="007F5432" w:rsidRPr="007F5432" w:rsidRDefault="007F5432" w:rsidP="007F5432">
      <w:pPr>
        <w:pStyle w:val="aff0"/>
      </w:pPr>
      <w:r w:rsidRPr="00F54BB6">
        <w:t xml:space="preserve">        </w:t>
      </w:r>
      <w:r w:rsidRPr="007F5432">
        <w:t>TotalEquipment = equipmentCount</w:t>
      </w:r>
    </w:p>
    <w:p w14:paraId="6A6EDC1B" w14:textId="77777777" w:rsidR="007F5432" w:rsidRPr="007F5432" w:rsidRDefault="007F5432" w:rsidP="007F5432">
      <w:pPr>
        <w:pStyle w:val="aff0"/>
      </w:pPr>
      <w:r w:rsidRPr="007F5432">
        <w:t xml:space="preserve">    };</w:t>
      </w:r>
    </w:p>
    <w:p w14:paraId="79017BBB" w14:textId="5B67FD69" w:rsidR="007F5432" w:rsidRPr="007F5432" w:rsidRDefault="007F5432" w:rsidP="007F5432">
      <w:pPr>
        <w:pStyle w:val="aff0"/>
      </w:pPr>
      <w:r w:rsidRPr="007F5432">
        <w:t>}</w:t>
      </w:r>
    </w:p>
    <w:p w14:paraId="03017881" w14:textId="77777777" w:rsidR="007B1296" w:rsidRDefault="007B1296" w:rsidP="007B1296">
      <w:pPr>
        <w:pStyle w:val="a7"/>
      </w:pPr>
      <w:bookmarkStart w:id="16" w:name="_Toc232543428"/>
      <w:r>
        <w:lastRenderedPageBreak/>
        <w:t>Заключение</w:t>
      </w:r>
      <w:bookmarkEnd w:id="16"/>
    </w:p>
    <w:p w14:paraId="47E9F667" w14:textId="605EF450" w:rsidR="005D7AC1" w:rsidRPr="005D7AC1" w:rsidRDefault="005D7AC1" w:rsidP="005D7AC1">
      <w:pPr>
        <w:pStyle w:val="a3"/>
      </w:pPr>
      <w:r w:rsidRPr="005D7AC1">
        <w:t>Для прохождения практики в Филиале РТРС «Архангельский ОРТПЦ» предприятием предоставлено все необходимое оборудование и ПО.</w:t>
      </w:r>
    </w:p>
    <w:p w14:paraId="759EB112" w14:textId="77777777" w:rsidR="005D7AC1" w:rsidRPr="005D7AC1" w:rsidRDefault="005D7AC1" w:rsidP="005D7AC1">
      <w:pPr>
        <w:pStyle w:val="a3"/>
      </w:pPr>
      <w:r w:rsidRPr="005D7AC1">
        <w:t>Цели производственной практики достигнуты:</w:t>
      </w:r>
    </w:p>
    <w:p w14:paraId="63FBEFB4" w14:textId="77777777" w:rsidR="005D7AC1" w:rsidRPr="005D7AC1" w:rsidRDefault="005D7AC1" w:rsidP="005D7AC1">
      <w:pPr>
        <w:pStyle w:val="a1"/>
      </w:pPr>
      <w:r w:rsidRPr="005D7AC1">
        <w:t>получен практический опыт по выполнению работ по ПМ.01 «Разработка модулей программного обеспечения для компьютерных систем» и развиты общие и профессиональные компетенции;</w:t>
      </w:r>
    </w:p>
    <w:p w14:paraId="5327C972" w14:textId="77777777" w:rsidR="005D7AC1" w:rsidRPr="005D7AC1" w:rsidRDefault="005D7AC1" w:rsidP="005D7AC1">
      <w:pPr>
        <w:pStyle w:val="a1"/>
      </w:pPr>
      <w:r w:rsidRPr="005D7AC1">
        <w:t>получен практический опыт по выполнению работ по ПМ.11 «Разработка, администрирование и защита баз данных» и развиты общие и профессиональные компетенции.</w:t>
      </w:r>
    </w:p>
    <w:p w14:paraId="3867FA53" w14:textId="354D1830" w:rsidR="005D7AC1" w:rsidRPr="005D7AC1" w:rsidRDefault="004E2D6B" w:rsidP="005D7AC1">
      <w:pPr>
        <w:pStyle w:val="a1"/>
        <w:numPr>
          <w:ilvl w:val="0"/>
          <w:numId w:val="0"/>
        </w:numPr>
        <w:ind w:left="851"/>
      </w:pPr>
      <w:r>
        <w:t>В</w:t>
      </w:r>
      <w:r w:rsidR="005D7AC1" w:rsidRPr="005D7AC1">
        <w:t>ыполнены следующие задачи:</w:t>
      </w:r>
    </w:p>
    <w:p w14:paraId="07FB08D0" w14:textId="77777777" w:rsidR="005D7AC1" w:rsidRPr="005D7AC1" w:rsidRDefault="005D7AC1" w:rsidP="005D7AC1">
      <w:pPr>
        <w:pStyle w:val="a1"/>
      </w:pPr>
      <w:r w:rsidRPr="005D7AC1">
        <w:t>разработана схема алгоритма и UML-диаграмма для программного модуля;</w:t>
      </w:r>
    </w:p>
    <w:p w14:paraId="448DD20E" w14:textId="77777777" w:rsidR="005D7AC1" w:rsidRPr="005D7AC1" w:rsidRDefault="005D7AC1" w:rsidP="005D7AC1">
      <w:pPr>
        <w:pStyle w:val="a1"/>
      </w:pPr>
      <w:r w:rsidRPr="005D7AC1">
        <w:t>разработан код программного продукта с графическим интерфейсом на уровне модуля;</w:t>
      </w:r>
    </w:p>
    <w:p w14:paraId="0FC0294C" w14:textId="77777777" w:rsidR="005D7AC1" w:rsidRPr="005D7AC1" w:rsidRDefault="005D7AC1" w:rsidP="005D7AC1">
      <w:pPr>
        <w:pStyle w:val="a1"/>
      </w:pPr>
      <w:r w:rsidRPr="005D7AC1">
        <w:t>выполнена отладка и тестирование программного продукта (включая модульные и автоматизированные тесты);</w:t>
      </w:r>
    </w:p>
    <w:p w14:paraId="59FD03A7" w14:textId="77777777" w:rsidR="005D7AC1" w:rsidRPr="005D7AC1" w:rsidRDefault="005D7AC1" w:rsidP="005D7AC1">
      <w:pPr>
        <w:pStyle w:val="a1"/>
      </w:pPr>
      <w:r w:rsidRPr="005D7AC1">
        <w:t>осуществлён рефакторинг и оптимизация программного кода модуля;</w:t>
      </w:r>
    </w:p>
    <w:p w14:paraId="5A81FC9A" w14:textId="77777777" w:rsidR="005D7AC1" w:rsidRPr="005D7AC1" w:rsidRDefault="005D7AC1" w:rsidP="005D7AC1">
      <w:pPr>
        <w:pStyle w:val="a1"/>
      </w:pPr>
      <w:r w:rsidRPr="005D7AC1">
        <w:t>разработано мобильное приложение;</w:t>
      </w:r>
    </w:p>
    <w:p w14:paraId="47C47F1B" w14:textId="77777777" w:rsidR="005D7AC1" w:rsidRPr="005D7AC1" w:rsidRDefault="005D7AC1" w:rsidP="005D7AC1">
      <w:pPr>
        <w:pStyle w:val="a1"/>
      </w:pPr>
      <w:r w:rsidRPr="005D7AC1">
        <w:t>спроектирована концептуальная, логическая и физическая схема базы данных;</w:t>
      </w:r>
    </w:p>
    <w:p w14:paraId="584CFC82" w14:textId="77777777" w:rsidR="005D7AC1" w:rsidRPr="005D7AC1" w:rsidRDefault="005D7AC1" w:rsidP="005D7AC1">
      <w:pPr>
        <w:pStyle w:val="a1"/>
      </w:pPr>
      <w:r w:rsidRPr="005D7AC1">
        <w:t>установлен и настроен SQL-сервер, создана схема БД, разработаны индексы, хранимые процедуры и триггеры;</w:t>
      </w:r>
    </w:p>
    <w:p w14:paraId="1C7FEEEE" w14:textId="77777777" w:rsidR="005D7AC1" w:rsidRPr="005D7AC1" w:rsidRDefault="005D7AC1" w:rsidP="005D7AC1">
      <w:pPr>
        <w:pStyle w:val="a1"/>
      </w:pPr>
      <w:r w:rsidRPr="005D7AC1">
        <w:t>выполнено заполнение таблиц, создание запросов, управление пользователями и ролями;</w:t>
      </w:r>
    </w:p>
    <w:p w14:paraId="4A5B5EFB" w14:textId="7EFF7A35" w:rsidR="006D1192" w:rsidRPr="00BB22C1" w:rsidRDefault="005D7AC1" w:rsidP="006D1192">
      <w:pPr>
        <w:pStyle w:val="a1"/>
      </w:pPr>
      <w:r w:rsidRPr="005D7AC1">
        <w:t>реализованы стандартные методы защиты данных, резервное копирование и восстановление БД.</w:t>
      </w:r>
    </w:p>
    <w:p w14:paraId="62EAB09D" w14:textId="77777777" w:rsidR="007B1296" w:rsidRDefault="007B1296" w:rsidP="007B1296">
      <w:pPr>
        <w:pStyle w:val="a7"/>
      </w:pPr>
      <w:bookmarkStart w:id="17" w:name="_Toc232543429"/>
      <w:r>
        <w:lastRenderedPageBreak/>
        <w:t>Список использованных источников</w:t>
      </w:r>
      <w:bookmarkEnd w:id="17"/>
    </w:p>
    <w:p w14:paraId="433416D2" w14:textId="2A659C18" w:rsidR="0027068E" w:rsidRDefault="0027068E" w:rsidP="0027068E">
      <w:pPr>
        <w:pStyle w:val="a3"/>
        <w:numPr>
          <w:ilvl w:val="0"/>
          <w:numId w:val="6"/>
        </w:numPr>
      </w:pPr>
      <w:r w:rsidRPr="0027068E">
        <w:t xml:space="preserve">Маркин, А. В. Программирование на SQL : учебник для среднего профессионального образования / А. В. Маркин. </w:t>
      </w:r>
      <w:r w:rsidR="00310E43">
        <w:t>–</w:t>
      </w:r>
      <w:r w:rsidR="00310E43" w:rsidRPr="00871F21">
        <w:t xml:space="preserve"> </w:t>
      </w:r>
      <w:r w:rsidRPr="0027068E">
        <w:t xml:space="preserve">Москва : Издательство Юрайт, 2026. </w:t>
      </w:r>
      <w:r w:rsidR="00310E43">
        <w:t>–</w:t>
      </w:r>
      <w:r w:rsidR="00310E43" w:rsidRPr="00871F21">
        <w:t xml:space="preserve"> </w:t>
      </w:r>
      <w:r w:rsidRPr="0027068E">
        <w:t xml:space="preserve">435 с. </w:t>
      </w:r>
      <w:r w:rsidR="00310E43">
        <w:t>–</w:t>
      </w:r>
      <w:r w:rsidR="00310E43" w:rsidRPr="00871F21">
        <w:t xml:space="preserve"> </w:t>
      </w:r>
      <w:r w:rsidRPr="0027068E">
        <w:t xml:space="preserve">URL: https://urait.ru/bcode/587541 (дата обращения: </w:t>
      </w:r>
      <w:r w:rsidR="00172285">
        <w:t>10</w:t>
      </w:r>
      <w:r w:rsidRPr="0027068E">
        <w:t>.0</w:t>
      </w:r>
      <w:r w:rsidR="00172285">
        <w:t>5</w:t>
      </w:r>
      <w:r w:rsidRPr="0027068E">
        <w:t xml:space="preserve">.2026). </w:t>
      </w:r>
      <w:r w:rsidR="00310E43">
        <w:t>–</w:t>
      </w:r>
      <w:r w:rsidR="00310E43" w:rsidRPr="00871F21">
        <w:t xml:space="preserve"> </w:t>
      </w:r>
      <w:r w:rsidRPr="0027068E">
        <w:t xml:space="preserve">Режим доступа: для зарегистрир. пользователей. </w:t>
      </w:r>
      <w:r w:rsidR="00310E43">
        <w:t>–</w:t>
      </w:r>
      <w:r w:rsidR="00310E43" w:rsidRPr="00871F21">
        <w:t xml:space="preserve"> </w:t>
      </w:r>
      <w:r w:rsidRPr="0027068E">
        <w:t>Текст:</w:t>
      </w:r>
      <w:r w:rsidR="008D23BC">
        <w:t xml:space="preserve"> </w:t>
      </w:r>
      <w:r w:rsidRPr="0027068E">
        <w:t>электронный.</w:t>
      </w:r>
    </w:p>
    <w:p w14:paraId="69264896" w14:textId="18B4A21D" w:rsidR="008D23BC" w:rsidRDefault="008D23BC" w:rsidP="008D23BC">
      <w:pPr>
        <w:pStyle w:val="a3"/>
        <w:numPr>
          <w:ilvl w:val="0"/>
          <w:numId w:val="6"/>
        </w:numPr>
      </w:pPr>
      <w:r w:rsidRPr="008D23BC">
        <w:t xml:space="preserve">Руководство созданию приложений под Android с помощью Kotlin и Jetpack Compose : Kotlin и Android | Руководство : сайт / Евгений Попов. </w:t>
      </w:r>
      <w:r>
        <w:t>–</w:t>
      </w:r>
      <w:r w:rsidRPr="00871F21">
        <w:t xml:space="preserve"> </w:t>
      </w:r>
      <w:r w:rsidRPr="008D23BC">
        <w:t xml:space="preserve">URL: https://metanit.com/kotlin/jetpack/ (дата обращения: </w:t>
      </w:r>
      <w:r w:rsidR="0085772C">
        <w:t>20</w:t>
      </w:r>
      <w:r w:rsidRPr="008D23BC">
        <w:t>.0</w:t>
      </w:r>
      <w:r w:rsidR="0085772C">
        <w:t>5</w:t>
      </w:r>
      <w:r w:rsidRPr="008D23BC">
        <w:t xml:space="preserve">.2026). </w:t>
      </w:r>
      <w:r>
        <w:t>–</w:t>
      </w:r>
      <w:r w:rsidRPr="00871F21">
        <w:t xml:space="preserve"> </w:t>
      </w:r>
      <w:r w:rsidRPr="008D23BC">
        <w:t xml:space="preserve">Режим доступа: свободный. </w:t>
      </w:r>
      <w:r>
        <w:t>–</w:t>
      </w:r>
      <w:r w:rsidRPr="00871F21">
        <w:t xml:space="preserve"> </w:t>
      </w:r>
      <w:r w:rsidRPr="008D23BC">
        <w:t>Текст: электронный.</w:t>
      </w:r>
    </w:p>
    <w:p w14:paraId="05F4E73C" w14:textId="77777777" w:rsidR="00C206B9" w:rsidRDefault="00C206B9" w:rsidP="00C206B9">
      <w:pPr>
        <w:pStyle w:val="a3"/>
        <w:numPr>
          <w:ilvl w:val="0"/>
          <w:numId w:val="6"/>
        </w:numPr>
      </w:pPr>
      <w:bookmarkStart w:id="18" w:name="_Ref196157656"/>
      <w:r w:rsidRPr="00871F21">
        <w:t xml:space="preserve">Фленов М. Е. Библия C#. </w:t>
      </w:r>
      <w:r>
        <w:t>–</w:t>
      </w:r>
      <w:r w:rsidRPr="00871F21">
        <w:t xml:space="preserve"> 6-е изд., перераб. и доп. / М.Е. Фленов. </w:t>
      </w:r>
      <w:r>
        <w:t>–</w:t>
      </w:r>
      <w:r w:rsidRPr="00871F21">
        <w:t xml:space="preserve"> Санкт-Петербург : БХВ-Петербург, 2024. </w:t>
      </w:r>
      <w:r>
        <w:t>–</w:t>
      </w:r>
      <w:r w:rsidRPr="00871F21">
        <w:t xml:space="preserve"> 512 с. </w:t>
      </w:r>
      <w:r>
        <w:t>–</w:t>
      </w:r>
      <w:r w:rsidRPr="00871F21">
        <w:t xml:space="preserve"> URL: </w:t>
      </w:r>
      <w:r w:rsidRPr="00E12737">
        <w:t xml:space="preserve">https://ibooks.ru/bookshelf/396461/reading </w:t>
      </w:r>
      <w:r w:rsidRPr="00E4463E">
        <w:t>(дата обращения: 18.05.2026).</w:t>
      </w:r>
      <w:r w:rsidRPr="00871F21">
        <w:t xml:space="preserve"> </w:t>
      </w:r>
      <w:r w:rsidRPr="008F1CA2">
        <w:rPr>
          <w:color w:val="000000"/>
          <w:szCs w:val="28"/>
        </w:rPr>
        <w:t xml:space="preserve">– Режим доступа: для зарегистрир. пользователей. – </w:t>
      </w:r>
      <w:r w:rsidRPr="00871F21">
        <w:t>Текст: электронный.</w:t>
      </w:r>
      <w:bookmarkEnd w:id="18"/>
    </w:p>
    <w:p w14:paraId="78CB513E" w14:textId="77777777" w:rsidR="00C206B9" w:rsidRDefault="00C206B9" w:rsidP="00C206B9">
      <w:pPr>
        <w:pStyle w:val="a3"/>
        <w:numPr>
          <w:ilvl w:val="0"/>
          <w:numId w:val="6"/>
        </w:numPr>
      </w:pPr>
      <w:r w:rsidRPr="005C736E">
        <w:t xml:space="preserve">Getting Started with xUnit.net v3 : официальный сайт / .NET Foundation. </w:t>
      </w:r>
      <w:r>
        <w:t>–</w:t>
      </w:r>
      <w:r w:rsidRPr="00871F21">
        <w:t xml:space="preserve"> </w:t>
      </w:r>
      <w:r w:rsidRPr="005C736E">
        <w:t xml:space="preserve">URL: https://xunit.net/docs/getting-started/v3/getting-started (дата обращения: </w:t>
      </w:r>
      <w:r>
        <w:t>29</w:t>
      </w:r>
      <w:r w:rsidRPr="005C736E">
        <w:t>.0</w:t>
      </w:r>
      <w:r>
        <w:t>5</w:t>
      </w:r>
      <w:r w:rsidRPr="005C736E">
        <w:t xml:space="preserve">.2026). </w:t>
      </w:r>
      <w:r>
        <w:t>–</w:t>
      </w:r>
      <w:r w:rsidRPr="00871F21">
        <w:t xml:space="preserve"> </w:t>
      </w:r>
      <w:r w:rsidRPr="005C736E">
        <w:t xml:space="preserve">Режим доступа: свободный. </w:t>
      </w:r>
      <w:r>
        <w:t>–</w:t>
      </w:r>
      <w:r w:rsidRPr="00871F21">
        <w:t xml:space="preserve"> </w:t>
      </w:r>
      <w:r w:rsidRPr="005C736E">
        <w:t>Текст: электронный.</w:t>
      </w:r>
    </w:p>
    <w:p w14:paraId="7871A7A0" w14:textId="5CCD33A6" w:rsidR="00C206B9" w:rsidRPr="008F1CA2" w:rsidRDefault="00C206B9" w:rsidP="00C206B9">
      <w:pPr>
        <w:pStyle w:val="a3"/>
        <w:numPr>
          <w:ilvl w:val="0"/>
          <w:numId w:val="6"/>
        </w:numPr>
      </w:pPr>
      <w:r w:rsidRPr="009777DA">
        <w:t xml:space="preserve">Kotlin Docs : Kotlin Documentation : официальный сайт / JetBrains. </w:t>
      </w:r>
      <w:r>
        <w:t>–</w:t>
      </w:r>
      <w:r w:rsidRPr="00871F21">
        <w:t xml:space="preserve"> </w:t>
      </w:r>
      <w:r w:rsidRPr="009777DA">
        <w:t xml:space="preserve">URL: https://kotlinlang.org/docs/home.html (дата обращения: </w:t>
      </w:r>
      <w:r w:rsidR="0085772C">
        <w:t>25</w:t>
      </w:r>
      <w:r w:rsidRPr="009777DA">
        <w:t>.0</w:t>
      </w:r>
      <w:r w:rsidR="0085772C">
        <w:t>5</w:t>
      </w:r>
      <w:r w:rsidRPr="009777DA">
        <w:t xml:space="preserve">.2026). </w:t>
      </w:r>
      <w:r>
        <w:t>–</w:t>
      </w:r>
      <w:r w:rsidRPr="00871F21">
        <w:t xml:space="preserve"> </w:t>
      </w:r>
      <w:r w:rsidRPr="009777DA">
        <w:t xml:space="preserve">Режим доступа: свободный. </w:t>
      </w:r>
      <w:r>
        <w:t>–</w:t>
      </w:r>
      <w:r w:rsidRPr="00871F21">
        <w:t xml:space="preserve"> </w:t>
      </w:r>
      <w:r w:rsidRPr="009777DA">
        <w:t>Текст: электронный.</w:t>
      </w:r>
    </w:p>
    <w:sectPr w:rsidR="00C206B9" w:rsidRPr="008F1CA2" w:rsidSect="007B1296">
      <w:footerReference w:type="default" r:id="rId15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AF0E" w14:textId="77777777" w:rsidR="00CD5CB1" w:rsidRDefault="00CD5CB1" w:rsidP="007B1296">
      <w:r>
        <w:separator/>
      </w:r>
    </w:p>
  </w:endnote>
  <w:endnote w:type="continuationSeparator" w:id="0">
    <w:p w14:paraId="28A2EA22" w14:textId="77777777" w:rsidR="00CD5CB1" w:rsidRDefault="00CD5CB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EndPr/>
    <w:sdtContent>
      <w:p w14:paraId="419E6A6E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8B4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BC421" w14:textId="77777777" w:rsidR="00CD5CB1" w:rsidRDefault="00CD5CB1" w:rsidP="007B1296">
      <w:r>
        <w:separator/>
      </w:r>
    </w:p>
  </w:footnote>
  <w:footnote w:type="continuationSeparator" w:id="0">
    <w:p w14:paraId="282BD853" w14:textId="77777777" w:rsidR="00CD5CB1" w:rsidRDefault="00CD5CB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AA480CF4"/>
    <w:lvl w:ilvl="0" w:tplc="CD6AF228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50233D"/>
    <w:multiLevelType w:val="multilevel"/>
    <w:tmpl w:val="0EF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2506D"/>
    <w:multiLevelType w:val="multilevel"/>
    <w:tmpl w:val="45C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657D0"/>
    <w:multiLevelType w:val="multilevel"/>
    <w:tmpl w:val="0FE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6846"/>
    <w:multiLevelType w:val="multilevel"/>
    <w:tmpl w:val="1D9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8668A"/>
    <w:multiLevelType w:val="multilevel"/>
    <w:tmpl w:val="0C5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00B6C"/>
    <w:multiLevelType w:val="multilevel"/>
    <w:tmpl w:val="BD5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969E6"/>
    <w:multiLevelType w:val="multilevel"/>
    <w:tmpl w:val="EA5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4F14B5"/>
    <w:multiLevelType w:val="multilevel"/>
    <w:tmpl w:val="3638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380066">
    <w:abstractNumId w:val="14"/>
  </w:num>
  <w:num w:numId="2" w16cid:durableId="682826246">
    <w:abstractNumId w:val="6"/>
  </w:num>
  <w:num w:numId="3" w16cid:durableId="1635065460">
    <w:abstractNumId w:val="2"/>
  </w:num>
  <w:num w:numId="4" w16cid:durableId="106631320">
    <w:abstractNumId w:val="2"/>
    <w:lvlOverride w:ilvl="0">
      <w:startOverride w:val="1"/>
    </w:lvlOverride>
  </w:num>
  <w:num w:numId="5" w16cid:durableId="1893612432">
    <w:abstractNumId w:val="2"/>
    <w:lvlOverride w:ilvl="0">
      <w:startOverride w:val="1"/>
    </w:lvlOverride>
  </w:num>
  <w:num w:numId="6" w16cid:durableId="1106576802">
    <w:abstractNumId w:val="11"/>
  </w:num>
  <w:num w:numId="7" w16cid:durableId="1373581348">
    <w:abstractNumId w:val="12"/>
  </w:num>
  <w:num w:numId="8" w16cid:durableId="843544964">
    <w:abstractNumId w:val="1"/>
  </w:num>
  <w:num w:numId="9" w16cid:durableId="286357047">
    <w:abstractNumId w:val="0"/>
  </w:num>
  <w:num w:numId="10" w16cid:durableId="480393481">
    <w:abstractNumId w:val="15"/>
  </w:num>
  <w:num w:numId="11" w16cid:durableId="1137720845">
    <w:abstractNumId w:val="3"/>
  </w:num>
  <w:num w:numId="12" w16cid:durableId="1940093580">
    <w:abstractNumId w:val="2"/>
  </w:num>
  <w:num w:numId="13" w16cid:durableId="178471031">
    <w:abstractNumId w:val="8"/>
  </w:num>
  <w:num w:numId="14" w16cid:durableId="1840610945">
    <w:abstractNumId w:val="13"/>
  </w:num>
  <w:num w:numId="15" w16cid:durableId="2053655291">
    <w:abstractNumId w:val="10"/>
  </w:num>
  <w:num w:numId="16" w16cid:durableId="1170565431">
    <w:abstractNumId w:val="7"/>
  </w:num>
  <w:num w:numId="17" w16cid:durableId="1796362005">
    <w:abstractNumId w:val="4"/>
  </w:num>
  <w:num w:numId="18" w16cid:durableId="1163819617">
    <w:abstractNumId w:val="5"/>
  </w:num>
  <w:num w:numId="19" w16cid:durableId="1215698945">
    <w:abstractNumId w:val="9"/>
  </w:num>
  <w:num w:numId="20" w16cid:durableId="3261789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B7"/>
    <w:rsid w:val="0000412C"/>
    <w:rsid w:val="00006D8A"/>
    <w:rsid w:val="00010E2B"/>
    <w:rsid w:val="00021D4F"/>
    <w:rsid w:val="00022EAD"/>
    <w:rsid w:val="000348DB"/>
    <w:rsid w:val="00037218"/>
    <w:rsid w:val="00044B5B"/>
    <w:rsid w:val="00044E70"/>
    <w:rsid w:val="00046A82"/>
    <w:rsid w:val="000547B5"/>
    <w:rsid w:val="0006358B"/>
    <w:rsid w:val="00070444"/>
    <w:rsid w:val="00071534"/>
    <w:rsid w:val="00075409"/>
    <w:rsid w:val="00084431"/>
    <w:rsid w:val="000A2D8B"/>
    <w:rsid w:val="000A53EC"/>
    <w:rsid w:val="000A7E36"/>
    <w:rsid w:val="000B2040"/>
    <w:rsid w:val="000C03D0"/>
    <w:rsid w:val="000C1357"/>
    <w:rsid w:val="000F0DD7"/>
    <w:rsid w:val="000F20EC"/>
    <w:rsid w:val="0010248C"/>
    <w:rsid w:val="00106C84"/>
    <w:rsid w:val="00122DF6"/>
    <w:rsid w:val="00122F33"/>
    <w:rsid w:val="00126FE5"/>
    <w:rsid w:val="001304AA"/>
    <w:rsid w:val="00135AB1"/>
    <w:rsid w:val="001420B6"/>
    <w:rsid w:val="0014224B"/>
    <w:rsid w:val="001432F2"/>
    <w:rsid w:val="00146471"/>
    <w:rsid w:val="00154AC6"/>
    <w:rsid w:val="00157D07"/>
    <w:rsid w:val="00172285"/>
    <w:rsid w:val="00172CE0"/>
    <w:rsid w:val="00175109"/>
    <w:rsid w:val="0018210A"/>
    <w:rsid w:val="0018581D"/>
    <w:rsid w:val="00197EED"/>
    <w:rsid w:val="001A1F9D"/>
    <w:rsid w:val="001B17C1"/>
    <w:rsid w:val="001B3297"/>
    <w:rsid w:val="001B5082"/>
    <w:rsid w:val="001B5A61"/>
    <w:rsid w:val="001D1F3B"/>
    <w:rsid w:val="001F58F4"/>
    <w:rsid w:val="002037EC"/>
    <w:rsid w:val="00204329"/>
    <w:rsid w:val="002066C6"/>
    <w:rsid w:val="002126A7"/>
    <w:rsid w:val="00221CAA"/>
    <w:rsid w:val="0022213E"/>
    <w:rsid w:val="0022470A"/>
    <w:rsid w:val="00230654"/>
    <w:rsid w:val="002334A3"/>
    <w:rsid w:val="00234EB9"/>
    <w:rsid w:val="00241209"/>
    <w:rsid w:val="0024170E"/>
    <w:rsid w:val="00244494"/>
    <w:rsid w:val="00244503"/>
    <w:rsid w:val="0025676B"/>
    <w:rsid w:val="0026595E"/>
    <w:rsid w:val="00267E9D"/>
    <w:rsid w:val="0027068E"/>
    <w:rsid w:val="00277ABA"/>
    <w:rsid w:val="00282736"/>
    <w:rsid w:val="00283474"/>
    <w:rsid w:val="0029075A"/>
    <w:rsid w:val="0029217B"/>
    <w:rsid w:val="00292B03"/>
    <w:rsid w:val="002C056F"/>
    <w:rsid w:val="002D464A"/>
    <w:rsid w:val="002D5F2F"/>
    <w:rsid w:val="002E1075"/>
    <w:rsid w:val="002F0AE5"/>
    <w:rsid w:val="002F1F23"/>
    <w:rsid w:val="002F24CE"/>
    <w:rsid w:val="00310E43"/>
    <w:rsid w:val="00313BD4"/>
    <w:rsid w:val="003140F3"/>
    <w:rsid w:val="00327A6B"/>
    <w:rsid w:val="00333DDD"/>
    <w:rsid w:val="00334E6C"/>
    <w:rsid w:val="00344D9E"/>
    <w:rsid w:val="00350DEC"/>
    <w:rsid w:val="003616AA"/>
    <w:rsid w:val="00362590"/>
    <w:rsid w:val="00371B3A"/>
    <w:rsid w:val="00373710"/>
    <w:rsid w:val="003761DC"/>
    <w:rsid w:val="00390F2E"/>
    <w:rsid w:val="003911CE"/>
    <w:rsid w:val="003929E7"/>
    <w:rsid w:val="003A40F8"/>
    <w:rsid w:val="003A4DE3"/>
    <w:rsid w:val="003A6D6C"/>
    <w:rsid w:val="003C493A"/>
    <w:rsid w:val="003D3737"/>
    <w:rsid w:val="003E015D"/>
    <w:rsid w:val="003F696A"/>
    <w:rsid w:val="004002D0"/>
    <w:rsid w:val="00406D03"/>
    <w:rsid w:val="00426C5F"/>
    <w:rsid w:val="004417FD"/>
    <w:rsid w:val="00443881"/>
    <w:rsid w:val="00446D2F"/>
    <w:rsid w:val="00455A9A"/>
    <w:rsid w:val="0046120D"/>
    <w:rsid w:val="00461552"/>
    <w:rsid w:val="004669FC"/>
    <w:rsid w:val="00470530"/>
    <w:rsid w:val="00473C53"/>
    <w:rsid w:val="0048087C"/>
    <w:rsid w:val="00485388"/>
    <w:rsid w:val="004938A6"/>
    <w:rsid w:val="00495E50"/>
    <w:rsid w:val="004A24BC"/>
    <w:rsid w:val="004A7522"/>
    <w:rsid w:val="004B69D2"/>
    <w:rsid w:val="004D1C92"/>
    <w:rsid w:val="004D1D4C"/>
    <w:rsid w:val="004D2A73"/>
    <w:rsid w:val="004D2CE9"/>
    <w:rsid w:val="004E01BE"/>
    <w:rsid w:val="004E0C4E"/>
    <w:rsid w:val="004E2D6B"/>
    <w:rsid w:val="00512489"/>
    <w:rsid w:val="00514CC6"/>
    <w:rsid w:val="00515D49"/>
    <w:rsid w:val="00523B70"/>
    <w:rsid w:val="00530F57"/>
    <w:rsid w:val="00530FFB"/>
    <w:rsid w:val="00532A4D"/>
    <w:rsid w:val="0053684E"/>
    <w:rsid w:val="00540F99"/>
    <w:rsid w:val="00547AB8"/>
    <w:rsid w:val="0057101F"/>
    <w:rsid w:val="005728C6"/>
    <w:rsid w:val="00572B50"/>
    <w:rsid w:val="00582F5E"/>
    <w:rsid w:val="005842D8"/>
    <w:rsid w:val="005976D6"/>
    <w:rsid w:val="005C0AE1"/>
    <w:rsid w:val="005C6335"/>
    <w:rsid w:val="005C736E"/>
    <w:rsid w:val="005D0FDF"/>
    <w:rsid w:val="005D10F9"/>
    <w:rsid w:val="005D7AC1"/>
    <w:rsid w:val="005E24A3"/>
    <w:rsid w:val="005E70DC"/>
    <w:rsid w:val="005F301F"/>
    <w:rsid w:val="005F30CD"/>
    <w:rsid w:val="0063087B"/>
    <w:rsid w:val="00637069"/>
    <w:rsid w:val="00640E5A"/>
    <w:rsid w:val="006542FF"/>
    <w:rsid w:val="0065463B"/>
    <w:rsid w:val="00657682"/>
    <w:rsid w:val="00670A29"/>
    <w:rsid w:val="006728B4"/>
    <w:rsid w:val="00681F6F"/>
    <w:rsid w:val="00682893"/>
    <w:rsid w:val="00682EC2"/>
    <w:rsid w:val="00685504"/>
    <w:rsid w:val="00690C80"/>
    <w:rsid w:val="00694074"/>
    <w:rsid w:val="006947D9"/>
    <w:rsid w:val="00694A36"/>
    <w:rsid w:val="006B23F9"/>
    <w:rsid w:val="006B2E38"/>
    <w:rsid w:val="006D033C"/>
    <w:rsid w:val="006D0C39"/>
    <w:rsid w:val="006D1192"/>
    <w:rsid w:val="006D1BB9"/>
    <w:rsid w:val="006D1E92"/>
    <w:rsid w:val="00701393"/>
    <w:rsid w:val="00710F48"/>
    <w:rsid w:val="0071107E"/>
    <w:rsid w:val="00711564"/>
    <w:rsid w:val="00715B4C"/>
    <w:rsid w:val="00722D54"/>
    <w:rsid w:val="007247C2"/>
    <w:rsid w:val="00736FE8"/>
    <w:rsid w:val="0074173C"/>
    <w:rsid w:val="00745A6A"/>
    <w:rsid w:val="00747B49"/>
    <w:rsid w:val="007649C6"/>
    <w:rsid w:val="0076695E"/>
    <w:rsid w:val="00775943"/>
    <w:rsid w:val="00786AE7"/>
    <w:rsid w:val="007A1631"/>
    <w:rsid w:val="007A5CDE"/>
    <w:rsid w:val="007B1296"/>
    <w:rsid w:val="007B43F3"/>
    <w:rsid w:val="007B730C"/>
    <w:rsid w:val="007C2439"/>
    <w:rsid w:val="007D2F69"/>
    <w:rsid w:val="007F5432"/>
    <w:rsid w:val="00800364"/>
    <w:rsid w:val="00802B1A"/>
    <w:rsid w:val="0080372D"/>
    <w:rsid w:val="00810637"/>
    <w:rsid w:val="008156AB"/>
    <w:rsid w:val="00831502"/>
    <w:rsid w:val="0083534A"/>
    <w:rsid w:val="00845CE0"/>
    <w:rsid w:val="0084608B"/>
    <w:rsid w:val="008532F7"/>
    <w:rsid w:val="00854662"/>
    <w:rsid w:val="0085597E"/>
    <w:rsid w:val="0085772C"/>
    <w:rsid w:val="00861E2E"/>
    <w:rsid w:val="00871F21"/>
    <w:rsid w:val="00874EBE"/>
    <w:rsid w:val="00881619"/>
    <w:rsid w:val="008900FC"/>
    <w:rsid w:val="00891E1F"/>
    <w:rsid w:val="008976F7"/>
    <w:rsid w:val="008A3D99"/>
    <w:rsid w:val="008A7578"/>
    <w:rsid w:val="008A7779"/>
    <w:rsid w:val="008A7C5F"/>
    <w:rsid w:val="008C6246"/>
    <w:rsid w:val="008D23BC"/>
    <w:rsid w:val="008D515C"/>
    <w:rsid w:val="008E6028"/>
    <w:rsid w:val="008F1CA2"/>
    <w:rsid w:val="008F5222"/>
    <w:rsid w:val="00907A2C"/>
    <w:rsid w:val="009171D5"/>
    <w:rsid w:val="00917817"/>
    <w:rsid w:val="00922DCC"/>
    <w:rsid w:val="00927D29"/>
    <w:rsid w:val="009328FB"/>
    <w:rsid w:val="009422C4"/>
    <w:rsid w:val="00944CF4"/>
    <w:rsid w:val="009500FD"/>
    <w:rsid w:val="0095297F"/>
    <w:rsid w:val="009532B6"/>
    <w:rsid w:val="009605EA"/>
    <w:rsid w:val="00967210"/>
    <w:rsid w:val="009777DA"/>
    <w:rsid w:val="009A5998"/>
    <w:rsid w:val="009A6D94"/>
    <w:rsid w:val="009C61C2"/>
    <w:rsid w:val="009E1165"/>
    <w:rsid w:val="00A005F1"/>
    <w:rsid w:val="00A07F4C"/>
    <w:rsid w:val="00A11FB4"/>
    <w:rsid w:val="00A15409"/>
    <w:rsid w:val="00A228B3"/>
    <w:rsid w:val="00A23795"/>
    <w:rsid w:val="00A3502F"/>
    <w:rsid w:val="00A43BC8"/>
    <w:rsid w:val="00A46E49"/>
    <w:rsid w:val="00A57474"/>
    <w:rsid w:val="00A65AAD"/>
    <w:rsid w:val="00A66079"/>
    <w:rsid w:val="00A71C1A"/>
    <w:rsid w:val="00A76502"/>
    <w:rsid w:val="00A872B9"/>
    <w:rsid w:val="00A8744B"/>
    <w:rsid w:val="00A9702A"/>
    <w:rsid w:val="00AB3237"/>
    <w:rsid w:val="00AB7AA9"/>
    <w:rsid w:val="00AE78DA"/>
    <w:rsid w:val="00AF29D4"/>
    <w:rsid w:val="00AF408F"/>
    <w:rsid w:val="00B05EB7"/>
    <w:rsid w:val="00B1423E"/>
    <w:rsid w:val="00B15E22"/>
    <w:rsid w:val="00B231E2"/>
    <w:rsid w:val="00B271DB"/>
    <w:rsid w:val="00B369F0"/>
    <w:rsid w:val="00B42D9B"/>
    <w:rsid w:val="00B44A6D"/>
    <w:rsid w:val="00B5275E"/>
    <w:rsid w:val="00B6107D"/>
    <w:rsid w:val="00B63EDA"/>
    <w:rsid w:val="00B64EC5"/>
    <w:rsid w:val="00B73778"/>
    <w:rsid w:val="00B9575A"/>
    <w:rsid w:val="00BA3D1E"/>
    <w:rsid w:val="00BA4FDE"/>
    <w:rsid w:val="00BB22C1"/>
    <w:rsid w:val="00BC4E20"/>
    <w:rsid w:val="00BC59B6"/>
    <w:rsid w:val="00BC603A"/>
    <w:rsid w:val="00BE2E89"/>
    <w:rsid w:val="00BE43EE"/>
    <w:rsid w:val="00BE7B7E"/>
    <w:rsid w:val="00BF0A2C"/>
    <w:rsid w:val="00C02CA6"/>
    <w:rsid w:val="00C12DFC"/>
    <w:rsid w:val="00C200DF"/>
    <w:rsid w:val="00C204CE"/>
    <w:rsid w:val="00C206B9"/>
    <w:rsid w:val="00C479E1"/>
    <w:rsid w:val="00C547E2"/>
    <w:rsid w:val="00C57ED8"/>
    <w:rsid w:val="00C706EA"/>
    <w:rsid w:val="00C826CF"/>
    <w:rsid w:val="00C854A0"/>
    <w:rsid w:val="00C871DC"/>
    <w:rsid w:val="00C87E63"/>
    <w:rsid w:val="00C934F9"/>
    <w:rsid w:val="00C960FE"/>
    <w:rsid w:val="00CA55AD"/>
    <w:rsid w:val="00CB117F"/>
    <w:rsid w:val="00CB5F04"/>
    <w:rsid w:val="00CC3301"/>
    <w:rsid w:val="00CC3443"/>
    <w:rsid w:val="00CC7544"/>
    <w:rsid w:val="00CD5CB1"/>
    <w:rsid w:val="00CE3B5E"/>
    <w:rsid w:val="00CE58C3"/>
    <w:rsid w:val="00D03A87"/>
    <w:rsid w:val="00D160AE"/>
    <w:rsid w:val="00D237C5"/>
    <w:rsid w:val="00D325AD"/>
    <w:rsid w:val="00D359D6"/>
    <w:rsid w:val="00D4489E"/>
    <w:rsid w:val="00D46103"/>
    <w:rsid w:val="00D4621E"/>
    <w:rsid w:val="00D51EAF"/>
    <w:rsid w:val="00D54599"/>
    <w:rsid w:val="00D56F33"/>
    <w:rsid w:val="00D66242"/>
    <w:rsid w:val="00D7141F"/>
    <w:rsid w:val="00D73B78"/>
    <w:rsid w:val="00D74E3E"/>
    <w:rsid w:val="00D8465A"/>
    <w:rsid w:val="00D96D59"/>
    <w:rsid w:val="00D97B9A"/>
    <w:rsid w:val="00DA6E94"/>
    <w:rsid w:val="00DC6088"/>
    <w:rsid w:val="00DD2D10"/>
    <w:rsid w:val="00DD2E9E"/>
    <w:rsid w:val="00DE2811"/>
    <w:rsid w:val="00DE509A"/>
    <w:rsid w:val="00DF6D9F"/>
    <w:rsid w:val="00E12737"/>
    <w:rsid w:val="00E14228"/>
    <w:rsid w:val="00E2161A"/>
    <w:rsid w:val="00E401E9"/>
    <w:rsid w:val="00E4463E"/>
    <w:rsid w:val="00E46B85"/>
    <w:rsid w:val="00E70A46"/>
    <w:rsid w:val="00E71C5E"/>
    <w:rsid w:val="00E86806"/>
    <w:rsid w:val="00E93448"/>
    <w:rsid w:val="00EC11F6"/>
    <w:rsid w:val="00ED24B3"/>
    <w:rsid w:val="00ED2643"/>
    <w:rsid w:val="00ED28C7"/>
    <w:rsid w:val="00EE2660"/>
    <w:rsid w:val="00EE5973"/>
    <w:rsid w:val="00EF6D1C"/>
    <w:rsid w:val="00F07589"/>
    <w:rsid w:val="00F1151B"/>
    <w:rsid w:val="00F116CE"/>
    <w:rsid w:val="00F15F7A"/>
    <w:rsid w:val="00F31BF1"/>
    <w:rsid w:val="00F34568"/>
    <w:rsid w:val="00F359E2"/>
    <w:rsid w:val="00F407A1"/>
    <w:rsid w:val="00F44D11"/>
    <w:rsid w:val="00F54BB6"/>
    <w:rsid w:val="00F655A3"/>
    <w:rsid w:val="00F7786E"/>
    <w:rsid w:val="00F8004A"/>
    <w:rsid w:val="00F85633"/>
    <w:rsid w:val="00F93442"/>
    <w:rsid w:val="00FA442A"/>
    <w:rsid w:val="00FA6295"/>
    <w:rsid w:val="00FB7E2D"/>
    <w:rsid w:val="00FC5796"/>
    <w:rsid w:val="00FD6BC1"/>
    <w:rsid w:val="00FE4FE3"/>
    <w:rsid w:val="00FE73DA"/>
    <w:rsid w:val="00FF2347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EAD8D"/>
  <w15:chartTrackingRefBased/>
  <w15:docId w15:val="{985E5980-4DF3-417C-A92B-679782B1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aff4">
    <w:name w:val="Unresolved Mention"/>
    <w:basedOn w:val="a4"/>
    <w:uiPriority w:val="99"/>
    <w:semiHidden/>
    <w:unhideWhenUsed/>
    <w:rsid w:val="004E01BE"/>
    <w:rPr>
      <w:color w:val="605E5C"/>
      <w:shd w:val="clear" w:color="auto" w:fill="E1DFDD"/>
    </w:rPr>
  </w:style>
  <w:style w:type="paragraph" w:styleId="HTML">
    <w:name w:val="HTML Preformatted"/>
    <w:basedOn w:val="a2"/>
    <w:link w:val="HTML0"/>
    <w:uiPriority w:val="99"/>
    <w:semiHidden/>
    <w:unhideWhenUsed/>
    <w:rsid w:val="0096721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9672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C54C4-3CC2-4A96-90BE-B6D40931D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1826</TotalTime>
  <Pages>25</Pages>
  <Words>3983</Words>
  <Characters>22706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</dc:creator>
  <cp:keywords/>
  <dc:description/>
  <cp:lastModifiedBy>Захар Луканин</cp:lastModifiedBy>
  <cp:revision>153</cp:revision>
  <cp:lastPrinted>2026-06-14T02:31:00Z</cp:lastPrinted>
  <dcterms:created xsi:type="dcterms:W3CDTF">2026-06-09T13:22:00Z</dcterms:created>
  <dcterms:modified xsi:type="dcterms:W3CDTF">2026-06-16T20:27:00Z</dcterms:modified>
</cp:coreProperties>
</file>