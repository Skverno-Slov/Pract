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780211A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026B677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6D6D248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0F20641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68AD4EC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BB4028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23D1036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47B650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2CDF674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189EF4E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3AE3503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D349E5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6AB38F5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1B5089D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2918414F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228E381C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____________</w:t>
          </w:r>
        </w:p>
        <w:p w14:paraId="450B5DCB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601A037E" w14:textId="0D8B9459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«_</w:t>
          </w:r>
          <w:proofErr w:type="gramStart"/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_»_</w:t>
          </w:r>
          <w:proofErr w:type="gramEnd"/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 20</w:t>
          </w:r>
          <w:r w:rsidR="00B05EB7" w:rsidRPr="00B05EB7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26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6104F54D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64386D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798568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A3C0E8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1D06EFB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11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01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3283B118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2E273E09" w14:textId="6F0DCED4" w:rsidR="00CA55AD" w:rsidRPr="00084431" w:rsidRDefault="00B05EB7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B05EB7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Филиал РТРС Архангельский ОРТПЦ</w:t>
                </w:r>
              </w:p>
            </w:tc>
          </w:tr>
          <w:tr w:rsidR="00084431" w:rsidRPr="002E1075" w14:paraId="4F604D8E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012DA6B0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699EB989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3C8C3374" w14:textId="17AC419E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044B5B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ТО01. </w:t>
                </w:r>
                <w:r w:rsidR="00044B5B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012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130BD4BA" w14:textId="77777777" w:rsidTr="0040071C">
            <w:trPr>
              <w:trHeight w:val="227"/>
            </w:trPr>
            <w:tc>
              <w:tcPr>
                <w:tcW w:w="9354" w:type="dxa"/>
              </w:tcPr>
              <w:p w14:paraId="0940B927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47ECA8F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D1A7A1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BCBDD2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F06F4C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EA84AF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F111C0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5E42ED5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897B60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521C0E64" w14:textId="77777777" w:rsidTr="0040071C">
            <w:tc>
              <w:tcPr>
                <w:tcW w:w="1384" w:type="dxa"/>
              </w:tcPr>
              <w:p w14:paraId="7F2E6CA6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330B1B29" w14:textId="24FE84DE" w:rsidR="00CA55AD" w:rsidRPr="00E93448" w:rsidRDefault="00044B5B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ИСПП-31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4C1DBB4D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2BA756C9" w14:textId="209DD1AD" w:rsidR="00CA55AD" w:rsidRPr="00E93448" w:rsidRDefault="0026595E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12.06.2026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DB92061" w14:textId="5113635F" w:rsidR="00CA55AD" w:rsidRPr="00E93448" w:rsidRDefault="0026595E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З. А. Луканин</w:t>
                </w:r>
              </w:p>
            </w:tc>
          </w:tr>
          <w:tr w:rsidR="00CA55AD" w:rsidRPr="002E1075" w14:paraId="15B0EC86" w14:textId="77777777" w:rsidTr="0040071C">
            <w:tc>
              <w:tcPr>
                <w:tcW w:w="1384" w:type="dxa"/>
              </w:tcPr>
              <w:p w14:paraId="1960F469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378D3111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3EA0399C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23CEE6BF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5376F564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14293827" w14:textId="77777777" w:rsidTr="0040071C">
            <w:tc>
              <w:tcPr>
                <w:tcW w:w="3936" w:type="dxa"/>
                <w:gridSpan w:val="3"/>
              </w:tcPr>
              <w:p w14:paraId="3F6E996F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11011F7A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7321513A" w14:textId="625ECC54" w:rsidR="00CA55AD" w:rsidRPr="00E93448" w:rsidRDefault="0026595E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12.06.2026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603609F7" w14:textId="6D8CA65E" w:rsidR="00CA55AD" w:rsidRPr="00E93448" w:rsidRDefault="0026595E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 xml:space="preserve">А. Н. </w:t>
                </w:r>
                <w:proofErr w:type="spellStart"/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Симерик</w:t>
                </w:r>
                <w:proofErr w:type="spellEnd"/>
              </w:p>
            </w:tc>
          </w:tr>
          <w:tr w:rsidR="00CA55AD" w:rsidRPr="002E1075" w14:paraId="552034FC" w14:textId="77777777" w:rsidTr="0040071C">
            <w:tc>
              <w:tcPr>
                <w:tcW w:w="2010" w:type="dxa"/>
                <w:gridSpan w:val="2"/>
              </w:tcPr>
              <w:p w14:paraId="0C5BE778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3CCB9C05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6A2D32D9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63049029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411B7339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4F9D9B3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C59380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5C6EEE2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BC730A4" w14:textId="67E986AC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26595E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13A1C392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3FD87029" w14:textId="77777777" w:rsidR="00CE58C3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194696990" w:history="1">
        <w:r w:rsidR="00CE58C3" w:rsidRPr="000B49AF">
          <w:rPr>
            <w:rStyle w:val="af7"/>
            <w:noProof/>
          </w:rPr>
          <w:t>Перечень сокращений и обозначений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_Toc194696990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14:paraId="6D53B09B" w14:textId="77777777" w:rsidR="00CE58C3" w:rsidRDefault="00CE58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1" w:history="1">
        <w:r w:rsidRPr="000B49AF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AB10BC" w14:textId="77777777" w:rsidR="00CE58C3" w:rsidRDefault="00CE58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2" w:history="1">
        <w:r w:rsidRPr="000B49AF">
          <w:rPr>
            <w:rStyle w:val="af7"/>
            <w:noProof/>
          </w:rPr>
          <w:t>1 Охрана труда и техника безопасности при работе на 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ADE1D3" w14:textId="77777777" w:rsidR="00CE58C3" w:rsidRDefault="00CE58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3" w:history="1">
        <w:r w:rsidRPr="000B49AF">
          <w:rPr>
            <w:rStyle w:val="af7"/>
            <w:noProof/>
          </w:rPr>
          <w:t>2 Выполнение работ по ПМ.11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BD3A37" w14:textId="77777777" w:rsidR="00CE58C3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4" w:history="1">
        <w:r w:rsidRPr="000B49AF">
          <w:rPr>
            <w:rStyle w:val="af7"/>
            <w:noProof/>
          </w:rPr>
          <w:t>2.1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6F0C4B" w14:textId="77777777" w:rsidR="00CE58C3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5" w:history="1">
        <w:r w:rsidRPr="000B49AF">
          <w:rPr>
            <w:rStyle w:val="af7"/>
            <w:noProof/>
          </w:rPr>
          <w:t>2.2 Разработка базы данных и объектов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37A1EB" w14:textId="77777777" w:rsidR="00CE58C3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6" w:history="1">
        <w:r w:rsidRPr="000B49AF">
          <w:rPr>
            <w:rStyle w:val="af7"/>
            <w:noProof/>
          </w:rPr>
          <w:t>2.3 Администрирование и защита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4B7F5F" w14:textId="77777777" w:rsidR="00CE58C3" w:rsidRDefault="00CE58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7" w:history="1">
        <w:r w:rsidRPr="000B49AF">
          <w:rPr>
            <w:rStyle w:val="af7"/>
            <w:noProof/>
          </w:rPr>
          <w:t>3 Выполнение работ по ПМ.01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6258E5" w14:textId="77777777" w:rsidR="00CE58C3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8" w:history="1">
        <w:r w:rsidRPr="000B49AF">
          <w:rPr>
            <w:rStyle w:val="af7"/>
            <w:noProof/>
          </w:rPr>
          <w:t>3.1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F92CED" w14:textId="77777777" w:rsidR="00CE58C3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9" w:history="1">
        <w:r w:rsidRPr="000B49AF">
          <w:rPr>
            <w:rStyle w:val="af7"/>
            <w:noProof/>
          </w:rPr>
          <w:t>3.2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3D2A81" w14:textId="77777777" w:rsidR="00CE58C3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0" w:history="1">
        <w:r w:rsidRPr="000B49AF">
          <w:rPr>
            <w:rStyle w:val="af7"/>
            <w:noProof/>
          </w:rPr>
          <w:t>3.3 Разработка мобильного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948FBA" w14:textId="77777777" w:rsidR="00CE58C3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1" w:history="1">
        <w:r w:rsidRPr="000B49AF">
          <w:rPr>
            <w:rStyle w:val="af7"/>
            <w:noProof/>
          </w:rPr>
          <w:t>3.4 Отладка и тестирование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5A9122" w14:textId="77777777" w:rsidR="00CE58C3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2" w:history="1">
        <w:r w:rsidRPr="000B49AF">
          <w:rPr>
            <w:rStyle w:val="af7"/>
            <w:noProof/>
          </w:rPr>
          <w:t>3.5 Оптимизация и рефакторинг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7EB8E4" w14:textId="77777777" w:rsidR="00CE58C3" w:rsidRDefault="00CE58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3" w:history="1">
        <w:r w:rsidRPr="000B49AF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87E044" w14:textId="77777777" w:rsidR="00CE58C3" w:rsidRDefault="00CE58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4" w:history="1">
        <w:r w:rsidRPr="000B49AF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_Toc194697004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B35796" w14:textId="77777777" w:rsidR="008532F7" w:rsidRPr="008532F7" w:rsidRDefault="00C02CA6" w:rsidP="008532F7">
      <w:r>
        <w:fldChar w:fldCharType="end"/>
      </w:r>
    </w:p>
    <w:p w14:paraId="3033E8E3" w14:textId="77777777" w:rsidR="00800364" w:rsidRDefault="00800364" w:rsidP="00800364">
      <w:pPr>
        <w:pStyle w:val="a7"/>
      </w:pPr>
      <w:bookmarkStart w:id="0" w:name="_Toc194696990"/>
      <w:r>
        <w:lastRenderedPageBreak/>
        <w:t>Перечень сокращений и обозначений</w:t>
      </w:r>
      <w:bookmarkEnd w:id="0"/>
    </w:p>
    <w:p w14:paraId="527A2CAC" w14:textId="77777777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3410A504" w14:textId="77777777" w:rsidR="008532F7" w:rsidRPr="008532F7" w:rsidRDefault="008532F7" w:rsidP="008532F7">
      <w:pPr>
        <w:pStyle w:val="a3"/>
      </w:pPr>
      <w:r w:rsidRPr="008532F7">
        <w:t>ПК – персональный компьютер</w:t>
      </w:r>
    </w:p>
    <w:p w14:paraId="331D8C5C" w14:textId="1FE3BBE4" w:rsidR="008532F7" w:rsidRPr="004A24BC" w:rsidRDefault="008532F7" w:rsidP="00512489">
      <w:pPr>
        <w:pStyle w:val="a3"/>
      </w:pPr>
      <w:r w:rsidRPr="008532F7">
        <w:t>ПО – программное обеспечение</w:t>
      </w:r>
    </w:p>
    <w:p w14:paraId="0F9E78D2" w14:textId="73FC0D06" w:rsidR="008532F7" w:rsidRDefault="00D73B78" w:rsidP="008532F7">
      <w:pPr>
        <w:pStyle w:val="a3"/>
      </w:pPr>
      <w:r>
        <w:t>БД – база данных</w:t>
      </w:r>
    </w:p>
    <w:p w14:paraId="76F0FF59" w14:textId="1350225C" w:rsidR="00D73B78" w:rsidRDefault="00874EBE" w:rsidP="008532F7">
      <w:pPr>
        <w:pStyle w:val="a3"/>
      </w:pPr>
      <w:r>
        <w:t>СУБД – система управления базами данных</w:t>
      </w:r>
    </w:p>
    <w:p w14:paraId="4C52F01E" w14:textId="77777777" w:rsidR="00874EBE" w:rsidRPr="00D73B78" w:rsidRDefault="00874EBE" w:rsidP="008532F7">
      <w:pPr>
        <w:pStyle w:val="a3"/>
      </w:pPr>
    </w:p>
    <w:p w14:paraId="3DC5CFAA" w14:textId="6B795B02" w:rsidR="00CB5F04" w:rsidRPr="00D73B78" w:rsidRDefault="008532F7" w:rsidP="00D73B78">
      <w:pPr>
        <w:pStyle w:val="a3"/>
      </w:pPr>
      <w:r w:rsidRPr="008532F7">
        <w:rPr>
          <w:lang w:val="en-US"/>
        </w:rPr>
        <w:t>UML</w:t>
      </w:r>
      <w:r w:rsidRPr="004A24BC">
        <w:t xml:space="preserve"> – </w:t>
      </w:r>
      <w:r w:rsidRPr="008532F7">
        <w:t>унифицированный</w:t>
      </w:r>
      <w:r w:rsidRPr="004A24BC">
        <w:t xml:space="preserve"> </w:t>
      </w:r>
      <w:r w:rsidRPr="008532F7">
        <w:t>язык</w:t>
      </w:r>
      <w:r w:rsidRPr="004A24BC">
        <w:t xml:space="preserve"> </w:t>
      </w:r>
      <w:r w:rsidRPr="008532F7">
        <w:t>моделирования</w:t>
      </w:r>
    </w:p>
    <w:p w14:paraId="68BC8013" w14:textId="28447BCF" w:rsidR="00CB5F04" w:rsidRDefault="00874EBE" w:rsidP="008532F7">
      <w:pPr>
        <w:pStyle w:val="a3"/>
      </w:pPr>
      <w:r>
        <w:rPr>
          <w:lang w:val="en-US"/>
        </w:rPr>
        <w:t>SQL</w:t>
      </w:r>
      <w:r w:rsidRPr="00874EBE">
        <w:t xml:space="preserve"> –</w:t>
      </w:r>
      <w:r>
        <w:t xml:space="preserve"> язык структурированных запросов</w:t>
      </w:r>
    </w:p>
    <w:p w14:paraId="2A34810D" w14:textId="1A0D8B72" w:rsidR="00BE43EE" w:rsidRPr="00BE43EE" w:rsidRDefault="00BE43EE" w:rsidP="008532F7">
      <w:pPr>
        <w:pStyle w:val="a3"/>
      </w:pPr>
      <w:r>
        <w:rPr>
          <w:lang w:val="en-US"/>
        </w:rPr>
        <w:t>IP</w:t>
      </w:r>
      <w:r>
        <w:t xml:space="preserve"> </w:t>
      </w:r>
      <w:r w:rsidRPr="00874EBE">
        <w:t>–</w:t>
      </w:r>
      <w:r>
        <w:t xml:space="preserve"> интернет-протокол</w:t>
      </w:r>
    </w:p>
    <w:p w14:paraId="228A5882" w14:textId="77777777" w:rsidR="00157D07" w:rsidRDefault="008532F7" w:rsidP="008532F7">
      <w:pPr>
        <w:pStyle w:val="a7"/>
      </w:pPr>
      <w:bookmarkStart w:id="1" w:name="_Toc194696991"/>
      <w:r>
        <w:lastRenderedPageBreak/>
        <w:t>Введение</w:t>
      </w:r>
      <w:bookmarkEnd w:id="1"/>
    </w:p>
    <w:p w14:paraId="282F22F3" w14:textId="6B4FB221" w:rsidR="009A6D94" w:rsidRPr="003761DC" w:rsidRDefault="009A6D94" w:rsidP="00135AB1">
      <w:pPr>
        <w:pStyle w:val="a3"/>
      </w:pPr>
      <w:r w:rsidRPr="004E01BE">
        <w:t xml:space="preserve">Базой производственной практики является </w:t>
      </w:r>
      <w:r w:rsidR="004E01BE" w:rsidRPr="004E01BE">
        <w:t>Филиал РТРС Архангельский ОРТПЦ</w:t>
      </w:r>
      <w:r w:rsidRPr="004E01BE">
        <w:t xml:space="preserve">. Основной деятельностью предприятия </w:t>
      </w:r>
      <w:r w:rsidR="004E01BE" w:rsidRPr="004E01BE">
        <w:t>является. обеспеч</w:t>
      </w:r>
      <w:r w:rsidR="00B42D9B">
        <w:t>ение</w:t>
      </w:r>
      <w:r w:rsidR="004E01BE" w:rsidRPr="004E01BE">
        <w:t xml:space="preserve"> эфирн</w:t>
      </w:r>
      <w:r w:rsidR="00B42D9B">
        <w:t>ой</w:t>
      </w:r>
      <w:r w:rsidR="004E01BE" w:rsidRPr="004E01BE">
        <w:t xml:space="preserve"> трансляци</w:t>
      </w:r>
      <w:r w:rsidR="00B42D9B">
        <w:t>и</w:t>
      </w:r>
      <w:r w:rsidR="004E01BE" w:rsidRPr="004E01BE">
        <w:t xml:space="preserve"> пакетов цифровых телеканалов</w:t>
      </w:r>
      <w:r w:rsidR="004E01BE">
        <w:t xml:space="preserve">, </w:t>
      </w:r>
      <w:r w:rsidR="004E01BE" w:rsidRPr="004E01BE">
        <w:t>а также аналогового телевидения и радиовещания.</w:t>
      </w:r>
    </w:p>
    <w:p w14:paraId="335C8F82" w14:textId="691CB16A" w:rsidR="00135AB1" w:rsidRPr="00F31BF1" w:rsidRDefault="00135AB1" w:rsidP="00F31BF1">
      <w:pPr>
        <w:pStyle w:val="a3"/>
      </w:pPr>
      <w:r w:rsidRPr="00F31BF1">
        <w:t>Цел</w:t>
      </w:r>
      <w:r w:rsidR="00B05EB7">
        <w:t>ями</w:t>
      </w:r>
      <w:r w:rsidRPr="00F31BF1">
        <w:t xml:space="preserve"> производственной практики</w:t>
      </w:r>
      <w:r w:rsidR="00B05EB7">
        <w:t xml:space="preserve"> является:</w:t>
      </w:r>
    </w:p>
    <w:p w14:paraId="00FA2FCB" w14:textId="30DC60A1" w:rsidR="00135AB1" w:rsidRPr="00F31BF1" w:rsidRDefault="00135AB1" w:rsidP="006B2E38">
      <w:pPr>
        <w:pStyle w:val="a1"/>
      </w:pPr>
      <w:r w:rsidRPr="00F31BF1">
        <w:t>получение практического опыта по выполнению работ по ПМ.</w:t>
      </w:r>
      <w:r w:rsidR="00E46B85" w:rsidRPr="00F31BF1">
        <w:t>11</w:t>
      </w:r>
      <w:r w:rsidRPr="00F31BF1">
        <w:t> «</w:t>
      </w:r>
      <w:r w:rsidR="004E01BE">
        <w:t>Разработка, администрирование и защита баз данных</w:t>
      </w:r>
      <w:r w:rsidRPr="00F31BF1">
        <w:t>» и развитие общих и профессиональных компетенций</w:t>
      </w:r>
      <w:r w:rsidR="00694A36">
        <w:t>;</w:t>
      </w:r>
    </w:p>
    <w:p w14:paraId="19082FC0" w14:textId="4F2D094E" w:rsidR="00135AB1" w:rsidRPr="00F31BF1" w:rsidRDefault="00135AB1" w:rsidP="006B2E38">
      <w:pPr>
        <w:pStyle w:val="a1"/>
      </w:pPr>
      <w:r w:rsidRPr="00F31BF1">
        <w:t>получение практического опыта по выполнению работ по ПМ.</w:t>
      </w:r>
      <w:r w:rsidR="00E46B85" w:rsidRPr="00F31BF1">
        <w:t>01</w:t>
      </w:r>
      <w:r w:rsidRPr="00F31BF1">
        <w:t> «</w:t>
      </w:r>
      <w:r w:rsidR="00282736">
        <w:t>Разработка модулей программного обеспечения для компьютерных систем</w:t>
      </w:r>
      <w:r w:rsidRPr="00F31BF1">
        <w:t>» и развитие общих и профессиональных компетенций.</w:t>
      </w:r>
    </w:p>
    <w:p w14:paraId="68CB75BC" w14:textId="23731CC5" w:rsidR="00694A36" w:rsidRPr="000F20EC" w:rsidRDefault="00B05EB7" w:rsidP="000F20EC">
      <w:pPr>
        <w:pStyle w:val="a1"/>
        <w:numPr>
          <w:ilvl w:val="0"/>
          <w:numId w:val="0"/>
        </w:numPr>
        <w:ind w:left="709"/>
      </w:pPr>
      <w:r>
        <w:t>Для достижения этих целей необходимо выполнить следующие задачи</w:t>
      </w:r>
      <w:r w:rsidR="000547B5" w:rsidRPr="00F31BF1">
        <w:t>:</w:t>
      </w:r>
    </w:p>
    <w:p w14:paraId="6070A422" w14:textId="46EC8D45" w:rsidR="00E86806" w:rsidRPr="00F31BF1" w:rsidRDefault="00F655A3" w:rsidP="00E86806">
      <w:pPr>
        <w:pStyle w:val="a1"/>
      </w:pPr>
      <w:r>
        <w:t>разработка и создание схемы алгоритма поставленной задачи</w:t>
      </w:r>
      <w:r w:rsidR="00694A36">
        <w:t>;</w:t>
      </w:r>
    </w:p>
    <w:p w14:paraId="5C558956" w14:textId="5C1ED1D6" w:rsidR="00E86806" w:rsidRDefault="00F655A3" w:rsidP="00E86806">
      <w:pPr>
        <w:pStyle w:val="a1"/>
      </w:pPr>
      <w:r>
        <w:t>описание работы программного модуля путём</w:t>
      </w:r>
      <w:r w:rsidRPr="00F655A3">
        <w:t xml:space="preserve"> </w:t>
      </w:r>
      <w:r>
        <w:t xml:space="preserve">создания </w:t>
      </w:r>
      <w:r>
        <w:rPr>
          <w:lang w:val="en-US"/>
        </w:rPr>
        <w:t>UML</w:t>
      </w:r>
      <w:r w:rsidRPr="00F655A3">
        <w:t>-</w:t>
      </w:r>
      <w:r>
        <w:t>диаграммы</w:t>
      </w:r>
      <w:r w:rsidRPr="00F655A3">
        <w:t>;</w:t>
      </w:r>
    </w:p>
    <w:p w14:paraId="199C2661" w14:textId="24745EEB" w:rsidR="00F655A3" w:rsidRPr="00F31BF1" w:rsidRDefault="00C960FE" w:rsidP="00F655A3">
      <w:pPr>
        <w:pStyle w:val="a1"/>
      </w:pPr>
      <w:r>
        <w:t>разработка кода на уровне модуля</w:t>
      </w:r>
      <w:r w:rsidRPr="00C960FE">
        <w:t>;</w:t>
      </w:r>
    </w:p>
    <w:p w14:paraId="69F29071" w14:textId="72458C38" w:rsidR="00F655A3" w:rsidRDefault="00B42D9B" w:rsidP="00E86806">
      <w:pPr>
        <w:pStyle w:val="a1"/>
      </w:pPr>
      <w:r>
        <w:t>разработка кода программного продукта с графическим интерфейсом</w:t>
      </w:r>
      <w:r w:rsidRPr="00B42D9B">
        <w:t>;</w:t>
      </w:r>
    </w:p>
    <w:p w14:paraId="044BBE2A" w14:textId="61335329" w:rsidR="00B42D9B" w:rsidRPr="00F31BF1" w:rsidRDefault="00B42D9B" w:rsidP="00B42D9B">
      <w:pPr>
        <w:pStyle w:val="a1"/>
      </w:pPr>
      <w:r>
        <w:t>отладка программного продукта</w:t>
      </w:r>
      <w:r w:rsidRPr="00B42D9B">
        <w:t>;</w:t>
      </w:r>
    </w:p>
    <w:p w14:paraId="678CB57D" w14:textId="4079EA27" w:rsidR="00B42D9B" w:rsidRPr="00F31BF1" w:rsidRDefault="00B42D9B" w:rsidP="00B42D9B">
      <w:pPr>
        <w:pStyle w:val="a1"/>
      </w:pPr>
      <w:r>
        <w:t>проведение тестирования по</w:t>
      </w:r>
      <w:r w:rsidR="00D359D6">
        <w:t xml:space="preserve"> определённому</w:t>
      </w:r>
      <w:r>
        <w:t xml:space="preserve"> сценарию</w:t>
      </w:r>
      <w:r w:rsidRPr="00B42D9B">
        <w:t>;</w:t>
      </w:r>
    </w:p>
    <w:p w14:paraId="64889037" w14:textId="0C35419E" w:rsidR="00B42D9B" w:rsidRPr="00F31BF1" w:rsidRDefault="00D359D6" w:rsidP="00B42D9B">
      <w:pPr>
        <w:pStyle w:val="a1"/>
      </w:pPr>
      <w:r>
        <w:t>разработка модульных тестов и выполнение автоматизированного тестирования программного модуля</w:t>
      </w:r>
      <w:r w:rsidR="00B42D9B" w:rsidRPr="00B42D9B">
        <w:t>;</w:t>
      </w:r>
    </w:p>
    <w:p w14:paraId="5E9C39F3" w14:textId="04263C19" w:rsidR="00D359D6" w:rsidRDefault="00204329" w:rsidP="00D359D6">
      <w:pPr>
        <w:pStyle w:val="a1"/>
      </w:pPr>
      <w:r>
        <w:t>рефакторинг программного кода</w:t>
      </w:r>
      <w:r w:rsidR="00D359D6" w:rsidRPr="00B42D9B">
        <w:t>;</w:t>
      </w:r>
    </w:p>
    <w:p w14:paraId="450B5EA4" w14:textId="1D35E0EC" w:rsidR="00204329" w:rsidRPr="00F31BF1" w:rsidRDefault="00204329" w:rsidP="00204329">
      <w:pPr>
        <w:pStyle w:val="a1"/>
      </w:pPr>
      <w:r>
        <w:t>оптимизация разработанного программного модуля</w:t>
      </w:r>
      <w:r w:rsidRPr="00B42D9B">
        <w:t>;</w:t>
      </w:r>
    </w:p>
    <w:p w14:paraId="4892563C" w14:textId="0C31F576" w:rsidR="00204329" w:rsidRPr="00F31BF1" w:rsidRDefault="00204329" w:rsidP="00204329">
      <w:pPr>
        <w:pStyle w:val="a1"/>
      </w:pPr>
      <w:r>
        <w:t>разработка мобильного приложения</w:t>
      </w:r>
      <w:r w:rsidRPr="00B42D9B">
        <w:t>;</w:t>
      </w:r>
    </w:p>
    <w:p w14:paraId="2A637850" w14:textId="04251AA7" w:rsidR="00204329" w:rsidRPr="00F31BF1" w:rsidRDefault="00D73B78" w:rsidP="00D359D6">
      <w:pPr>
        <w:pStyle w:val="a1"/>
      </w:pPr>
      <w:r>
        <w:t>выделение объектов и атрибутов в соответствии с заданием;</w:t>
      </w:r>
    </w:p>
    <w:p w14:paraId="53F91A04" w14:textId="77777777" w:rsidR="00D73B78" w:rsidRDefault="00D73B78" w:rsidP="00D73B78">
      <w:pPr>
        <w:pStyle w:val="a1"/>
      </w:pPr>
      <w:r>
        <w:t>построение и обоснование концептуальной модели БД;</w:t>
      </w:r>
    </w:p>
    <w:p w14:paraId="182EDCFD" w14:textId="46EA1509" w:rsidR="00D73B78" w:rsidRPr="00F31BF1" w:rsidRDefault="00D73B78" w:rsidP="00D73B78">
      <w:pPr>
        <w:pStyle w:val="a1"/>
      </w:pPr>
      <w:r>
        <w:t>проектирование логической и физической схемы БД;</w:t>
      </w:r>
    </w:p>
    <w:p w14:paraId="6D6715EB" w14:textId="28787101" w:rsidR="00874EBE" w:rsidRDefault="00874EBE" w:rsidP="00D73B78">
      <w:pPr>
        <w:pStyle w:val="a1"/>
      </w:pPr>
      <w:r>
        <w:lastRenderedPageBreak/>
        <w:t xml:space="preserve">установка и настройка </w:t>
      </w:r>
      <w:r>
        <w:rPr>
          <w:lang w:val="en-US"/>
        </w:rPr>
        <w:t>SQL</w:t>
      </w:r>
      <w:r w:rsidRPr="00874EBE">
        <w:t>-</w:t>
      </w:r>
      <w:r>
        <w:t>сервера;</w:t>
      </w:r>
    </w:p>
    <w:p w14:paraId="19BC9B63" w14:textId="664E8592" w:rsidR="00D73B78" w:rsidRDefault="00874EBE" w:rsidP="00D73B78">
      <w:pPr>
        <w:pStyle w:val="a1"/>
      </w:pPr>
      <w:r>
        <w:t>формирование и настройка схемы БД;</w:t>
      </w:r>
    </w:p>
    <w:p w14:paraId="7BC1BA41" w14:textId="401AFD9E" w:rsidR="00874EBE" w:rsidRDefault="00874EBE" w:rsidP="00D73B78">
      <w:pPr>
        <w:pStyle w:val="a1"/>
      </w:pPr>
      <w:r>
        <w:t>создание индексов, хранимых процедур и триггеров;</w:t>
      </w:r>
    </w:p>
    <w:p w14:paraId="05EF1591" w14:textId="7D448994" w:rsidR="00874EBE" w:rsidRDefault="00874EBE" w:rsidP="00D73B78">
      <w:pPr>
        <w:pStyle w:val="a1"/>
      </w:pPr>
      <w:r>
        <w:t>заполнение таблиц данными;</w:t>
      </w:r>
    </w:p>
    <w:p w14:paraId="7EBEEAD9" w14:textId="6E4E7917" w:rsidR="00874EBE" w:rsidRDefault="00874EBE" w:rsidP="00D73B78">
      <w:pPr>
        <w:pStyle w:val="a1"/>
      </w:pPr>
      <w:r>
        <w:t>создание запросов к БД;</w:t>
      </w:r>
    </w:p>
    <w:p w14:paraId="5F522B28" w14:textId="31AB30AC" w:rsidR="00874EBE" w:rsidRPr="00F31BF1" w:rsidRDefault="00874EBE" w:rsidP="00D73B78">
      <w:pPr>
        <w:pStyle w:val="a1"/>
      </w:pPr>
      <w:r>
        <w:t>управление пользователя и ролями в конкретной СУБД</w:t>
      </w:r>
      <w:r w:rsidR="00075409">
        <w:t>;</w:t>
      </w:r>
    </w:p>
    <w:p w14:paraId="245FA50E" w14:textId="28326DCE" w:rsidR="00B42D9B" w:rsidRDefault="00075409" w:rsidP="00B42D9B">
      <w:pPr>
        <w:pStyle w:val="a1"/>
        <w:numPr>
          <w:ilvl w:val="0"/>
          <w:numId w:val="0"/>
        </w:numPr>
        <w:ind w:firstLine="709"/>
      </w:pPr>
      <w:r>
        <w:t>- использование стандартных методов защиты данных БД;</w:t>
      </w:r>
    </w:p>
    <w:p w14:paraId="085461A3" w14:textId="0DD88C7C" w:rsidR="00075409" w:rsidRPr="00F31BF1" w:rsidRDefault="00075409" w:rsidP="00B42D9B">
      <w:pPr>
        <w:pStyle w:val="a1"/>
        <w:numPr>
          <w:ilvl w:val="0"/>
          <w:numId w:val="0"/>
        </w:numPr>
        <w:ind w:firstLine="709"/>
      </w:pPr>
      <w:r>
        <w:t>- резервное копирование и восстановление БД.</w:t>
      </w:r>
    </w:p>
    <w:p w14:paraId="242975C2" w14:textId="77777777" w:rsidR="00F93442" w:rsidRPr="00075409" w:rsidRDefault="00F93442" w:rsidP="00E86806">
      <w:pPr>
        <w:pStyle w:val="a3"/>
      </w:pPr>
      <w:r w:rsidRPr="00075409">
        <w:t>Для практикантов предоставляется рабочее место с ПК и всем необходимым для работы программным и аппаратным обеспечением:</w:t>
      </w:r>
    </w:p>
    <w:p w14:paraId="65974B12" w14:textId="6B585536" w:rsidR="00F93442" w:rsidRPr="00075409" w:rsidRDefault="00F93442" w:rsidP="00F93442">
      <w:pPr>
        <w:pStyle w:val="a1"/>
        <w:rPr>
          <w:lang w:val="en-US"/>
        </w:rPr>
      </w:pPr>
      <w:r w:rsidRPr="00075409">
        <w:t>процессор</w:t>
      </w:r>
      <w:r w:rsidRPr="00075409">
        <w:rPr>
          <w:lang w:val="en-US"/>
        </w:rPr>
        <w:t xml:space="preserve">: </w:t>
      </w:r>
      <w:r w:rsidR="00075409" w:rsidRPr="00075409">
        <w:rPr>
          <w:lang w:val="en-US"/>
        </w:rPr>
        <w:t>Intel Core i3-10100 3.6GHz</w:t>
      </w:r>
      <w:r w:rsidRPr="00075409">
        <w:rPr>
          <w:lang w:val="en-US"/>
        </w:rPr>
        <w:t>;</w:t>
      </w:r>
    </w:p>
    <w:p w14:paraId="7827E932" w14:textId="7D1086CD" w:rsidR="00F93442" w:rsidRPr="00075409" w:rsidRDefault="00075409" w:rsidP="00F93442">
      <w:pPr>
        <w:pStyle w:val="a1"/>
      </w:pPr>
      <w:r w:rsidRPr="00075409">
        <w:t>системная плата: MSI H410M-A PRO;</w:t>
      </w:r>
    </w:p>
    <w:p w14:paraId="38EC6503" w14:textId="16DB0779" w:rsidR="00075409" w:rsidRDefault="00B5275E" w:rsidP="00F93442">
      <w:pPr>
        <w:pStyle w:val="a1"/>
      </w:pPr>
      <w:r>
        <w:t>видеокарта: встроенная;</w:t>
      </w:r>
    </w:p>
    <w:p w14:paraId="462940F9" w14:textId="3BBBED52" w:rsidR="00B5275E" w:rsidRDefault="00B5275E" w:rsidP="00F93442">
      <w:pPr>
        <w:pStyle w:val="a1"/>
      </w:pPr>
      <w:r w:rsidRPr="00B5275E">
        <w:t xml:space="preserve">оперативная память: </w:t>
      </w:r>
      <w:r w:rsidR="002F24CE">
        <w:rPr>
          <w:lang w:val="en-US"/>
        </w:rPr>
        <w:t>8</w:t>
      </w:r>
      <w:r w:rsidRPr="00B5275E">
        <w:t xml:space="preserve"> ГБ</w:t>
      </w:r>
      <w:r>
        <w:t>;</w:t>
      </w:r>
    </w:p>
    <w:p w14:paraId="6879CF57" w14:textId="6CE52D52" w:rsidR="00B5275E" w:rsidRDefault="00B5275E" w:rsidP="00F93442">
      <w:pPr>
        <w:pStyle w:val="a1"/>
      </w:pPr>
      <w:r w:rsidRPr="00B5275E">
        <w:t xml:space="preserve">операционная система: </w:t>
      </w:r>
      <w:r w:rsidR="00BC4E20" w:rsidRPr="00BC4E20">
        <w:t>Windows 1</w:t>
      </w:r>
      <w:r w:rsidR="00BC4E20">
        <w:rPr>
          <w:lang w:val="en-US"/>
        </w:rPr>
        <w:t>0</w:t>
      </w:r>
      <w:r w:rsidR="00BC4E20" w:rsidRPr="00BC4E20">
        <w:t xml:space="preserve"> Pro</w:t>
      </w:r>
      <w:r>
        <w:t>;</w:t>
      </w:r>
    </w:p>
    <w:p w14:paraId="64F39E23" w14:textId="1BBCF9CF" w:rsidR="00B5275E" w:rsidRPr="00B5275E" w:rsidRDefault="00B5275E" w:rsidP="00B5275E">
      <w:pPr>
        <w:pStyle w:val="a1"/>
        <w:tabs>
          <w:tab w:val="clear" w:pos="1134"/>
          <w:tab w:val="num" w:pos="992"/>
        </w:tabs>
        <w:ind w:left="0"/>
        <w:rPr>
          <w:lang w:val="en-US"/>
        </w:rPr>
      </w:pPr>
      <w:r w:rsidRPr="00B5275E">
        <w:t>прикладное</w:t>
      </w:r>
      <w:r w:rsidRPr="00B5275E">
        <w:rPr>
          <w:lang w:val="en-US"/>
        </w:rPr>
        <w:t xml:space="preserve"> </w:t>
      </w:r>
      <w:r w:rsidRPr="00B5275E">
        <w:t>ПО</w:t>
      </w:r>
      <w:r w:rsidRPr="00B5275E">
        <w:rPr>
          <w:lang w:val="en-US"/>
        </w:rPr>
        <w:t>:</w:t>
      </w:r>
      <w:r>
        <w:rPr>
          <w:lang w:val="en-US"/>
        </w:rPr>
        <w:t xml:space="preserve"> </w:t>
      </w:r>
      <w:r w:rsidRPr="00B5275E">
        <w:rPr>
          <w:lang w:val="en-US"/>
        </w:rPr>
        <w:t>PostgreSQL 16</w:t>
      </w:r>
      <w:r>
        <w:rPr>
          <w:lang w:val="en-US"/>
        </w:rPr>
        <w:t xml:space="preserve">, draw.io, </w:t>
      </w:r>
      <w:r w:rsidRPr="00B5275E">
        <w:rPr>
          <w:lang w:val="en-US"/>
        </w:rPr>
        <w:t>Microsoft Visual Studio 2022</w:t>
      </w:r>
      <w:r>
        <w:rPr>
          <w:lang w:val="en-US"/>
        </w:rPr>
        <w:t xml:space="preserve">, </w:t>
      </w:r>
      <w:proofErr w:type="spellStart"/>
      <w:r w:rsidRPr="00B5275E">
        <w:rPr>
          <w:lang w:val="en-US"/>
        </w:rPr>
        <w:t>DBeaver</w:t>
      </w:r>
      <w:proofErr w:type="spellEnd"/>
      <w:r w:rsidRPr="00B5275E">
        <w:rPr>
          <w:lang w:val="en-US"/>
        </w:rPr>
        <w:t xml:space="preserve"> Community Edition.</w:t>
      </w:r>
    </w:p>
    <w:p w14:paraId="010458B0" w14:textId="77777777" w:rsidR="00075409" w:rsidRPr="00B5275E" w:rsidRDefault="00075409" w:rsidP="00075409">
      <w:pPr>
        <w:pStyle w:val="a1"/>
        <w:numPr>
          <w:ilvl w:val="0"/>
          <w:numId w:val="0"/>
        </w:numPr>
        <w:ind w:left="709"/>
        <w:rPr>
          <w:highlight w:val="cyan"/>
          <w:lang w:val="en-US"/>
        </w:rPr>
      </w:pPr>
    </w:p>
    <w:p w14:paraId="22117985" w14:textId="77777777" w:rsidR="00810637" w:rsidRPr="00670A29" w:rsidRDefault="00F116CE" w:rsidP="007B1296">
      <w:pPr>
        <w:pStyle w:val="1"/>
      </w:pPr>
      <w:bookmarkStart w:id="2" w:name="_Toc194696992"/>
      <w:r>
        <w:lastRenderedPageBreak/>
        <w:t>Охрана труда и техника безопасности при работе на ПК</w:t>
      </w:r>
      <w:bookmarkEnd w:id="2"/>
    </w:p>
    <w:p w14:paraId="136FAD33" w14:textId="2299D058" w:rsidR="004417FD" w:rsidRPr="000A7E36" w:rsidRDefault="00126FE5" w:rsidP="002F1F23">
      <w:pPr>
        <w:pStyle w:val="a3"/>
        <w:rPr>
          <w:highlight w:val="darkGray"/>
        </w:rPr>
      </w:pPr>
      <w:r w:rsidRPr="000A7E36">
        <w:rPr>
          <w:highlight w:val="darkGray"/>
        </w:rPr>
        <w:t>Объем в зависимости от предприятия, желательно</w:t>
      </w:r>
      <w:r w:rsidR="00690C80" w:rsidRPr="000A7E36">
        <w:rPr>
          <w:highlight w:val="darkGray"/>
        </w:rPr>
        <w:t xml:space="preserve"> НЕ БОЛЕЕ</w:t>
      </w:r>
      <w:r w:rsidRPr="000A7E36">
        <w:rPr>
          <w:highlight w:val="darkGray"/>
        </w:rPr>
        <w:t xml:space="preserve"> 1-2 страницы</w:t>
      </w:r>
    </w:p>
    <w:p w14:paraId="01DA9637" w14:textId="77777777" w:rsidR="004417FD" w:rsidRDefault="004417FD">
      <w:pPr>
        <w:spacing w:after="160" w:line="259" w:lineRule="auto"/>
        <w:jc w:val="left"/>
        <w:rPr>
          <w:highlight w:val="blue"/>
        </w:rPr>
      </w:pPr>
      <w:r>
        <w:rPr>
          <w:highlight w:val="blue"/>
        </w:rPr>
        <w:br w:type="page"/>
      </w:r>
    </w:p>
    <w:p w14:paraId="7FC0CD88" w14:textId="77777777" w:rsidR="002F1F23" w:rsidRPr="00F31BF1" w:rsidRDefault="002F1F23" w:rsidP="002F1F23">
      <w:pPr>
        <w:pStyle w:val="a3"/>
      </w:pPr>
    </w:p>
    <w:p w14:paraId="3E5434C0" w14:textId="77777777" w:rsidR="00F116CE" w:rsidRDefault="00F116CE" w:rsidP="00F116CE">
      <w:pPr>
        <w:pStyle w:val="1"/>
      </w:pPr>
      <w:bookmarkStart w:id="3" w:name="_Toc194696993"/>
      <w:r>
        <w:lastRenderedPageBreak/>
        <w:t>Выполнение работ по ПМ.11</w:t>
      </w:r>
      <w:bookmarkEnd w:id="3"/>
    </w:p>
    <w:p w14:paraId="3F787E92" w14:textId="77777777" w:rsidR="00F116CE" w:rsidRDefault="00F116CE" w:rsidP="00046A82">
      <w:pPr>
        <w:pStyle w:val="2"/>
      </w:pPr>
      <w:bookmarkStart w:id="4" w:name="_Toc194696994"/>
      <w:r>
        <w:t>Проектирование</w:t>
      </w:r>
      <w:r w:rsidR="00046A82">
        <w:t xml:space="preserve"> базы данных</w:t>
      </w:r>
      <w:bookmarkEnd w:id="4"/>
    </w:p>
    <w:p w14:paraId="68D5A2C1" w14:textId="2A04C31A" w:rsidR="001420B6" w:rsidRPr="000C1357" w:rsidRDefault="001420B6" w:rsidP="00046A82">
      <w:pPr>
        <w:pStyle w:val="a3"/>
      </w:pPr>
      <w:r w:rsidRPr="000C1357">
        <w:t xml:space="preserve">Предприятию требуется </w:t>
      </w:r>
      <w:r w:rsidR="000C1357" w:rsidRPr="000C1357">
        <w:t>логирования показаний приборов.</w:t>
      </w:r>
    </w:p>
    <w:p w14:paraId="66D1C7F6" w14:textId="331BC881" w:rsidR="001420B6" w:rsidRDefault="001420B6" w:rsidP="00046A82">
      <w:pPr>
        <w:pStyle w:val="a3"/>
      </w:pPr>
      <w:r w:rsidRPr="000C1357">
        <w:t>В БД требуется хранить</w:t>
      </w:r>
      <w:r w:rsidR="00371B3A">
        <w:t xml:space="preserve"> информацию об оборудовании, каждое оборудование имеет свой</w:t>
      </w:r>
      <w:r w:rsidR="00BE43EE">
        <w:t xml:space="preserve"> уникальный</w:t>
      </w:r>
      <w:r w:rsidR="00371B3A">
        <w:t xml:space="preserve"> серийный номер</w:t>
      </w:r>
      <w:r w:rsidR="00BE43EE">
        <w:t xml:space="preserve">, название, модель и уникальный </w:t>
      </w:r>
      <w:r w:rsidR="00BE43EE">
        <w:rPr>
          <w:lang w:val="en-US"/>
        </w:rPr>
        <w:t>IP</w:t>
      </w:r>
      <w:r w:rsidR="00BE43EE" w:rsidRPr="00BE43EE">
        <w:t>-</w:t>
      </w:r>
      <w:r w:rsidR="00BE43EE">
        <w:t>адрес</w:t>
      </w:r>
      <w:r w:rsidR="00C57ED8">
        <w:t>, и статус.</w:t>
      </w:r>
    </w:p>
    <w:p w14:paraId="18F12041" w14:textId="34AD0F53" w:rsidR="00682EC2" w:rsidRDefault="00C57ED8" w:rsidP="00C57ED8">
      <w:pPr>
        <w:pStyle w:val="a3"/>
      </w:pPr>
      <w:r>
        <w:t>Список показателей приборов содержит уникальный идентификатор показания, название, единица измерения (необязательно), минимальное значение нормы (необязательно), максимальное значение нормы (необязательно), значение показания, дата получения данных и статус.</w:t>
      </w:r>
    </w:p>
    <w:p w14:paraId="59DE301A" w14:textId="77777777" w:rsidR="00922DCC" w:rsidRDefault="00BA4FDE" w:rsidP="00C57ED8">
      <w:pPr>
        <w:pStyle w:val="a3"/>
      </w:pPr>
      <w:r>
        <w:t>Также требуется хранить данные о пользователях системы: Логин, пароль, ФИО</w:t>
      </w:r>
      <w:r w:rsidR="00922DCC">
        <w:t xml:space="preserve"> и роль. </w:t>
      </w:r>
    </w:p>
    <w:p w14:paraId="43F8AA60" w14:textId="53DED51B" w:rsidR="00C57ED8" w:rsidRDefault="00922DCC" w:rsidP="00C57ED8">
      <w:pPr>
        <w:pStyle w:val="a3"/>
      </w:pPr>
      <w:r>
        <w:t>Необходимо хранить информацию о сессиях пользователей: уникальные токен обновления и устройство, дата окончания сессии.</w:t>
      </w:r>
    </w:p>
    <w:p w14:paraId="5944754B" w14:textId="3F6692F8" w:rsidR="00694074" w:rsidRDefault="00694074" w:rsidP="00694074">
      <w:pPr>
        <w:pStyle w:val="a3"/>
      </w:pPr>
      <w:r w:rsidRPr="00F31BF1">
        <w:t>Проектирование концептуальной модели</w:t>
      </w:r>
    </w:p>
    <w:p w14:paraId="756F2910" w14:textId="77777777" w:rsidR="00B63EDA" w:rsidRDefault="00B63EDA" w:rsidP="00046A82">
      <w:pPr>
        <w:pStyle w:val="a3"/>
        <w:rPr>
          <w:rFonts w:ascii="TimesNewRomanPSMT" w:hAnsi="TimesNewRomanPSMT"/>
          <w:color w:val="000000"/>
          <w:szCs w:val="28"/>
        </w:rPr>
      </w:pPr>
      <w:r w:rsidRPr="00371B3A">
        <w:rPr>
          <w:rFonts w:ascii="TimesNewRomanPSMT" w:hAnsi="TimesNewRomanPSMT"/>
          <w:color w:val="000000"/>
          <w:szCs w:val="28"/>
        </w:rPr>
        <w:t>На рисунке 1 показана концептуальная модель предметной области в виде ERD, созданная с помощью средства проектирования Draw.io.</w:t>
      </w:r>
    </w:p>
    <w:p w14:paraId="6F65B17C" w14:textId="655A99AC" w:rsidR="00922DCC" w:rsidRPr="003761DC" w:rsidRDefault="00922DCC" w:rsidP="00046A82">
      <w:pPr>
        <w:pStyle w:val="a3"/>
      </w:pPr>
      <w:r>
        <w:rPr>
          <w:noProof/>
        </w:rPr>
        <w:lastRenderedPageBreak/>
        <w:drawing>
          <wp:inline distT="0" distB="0" distL="0" distR="0" wp14:anchorId="62C67338" wp14:editId="02C28313">
            <wp:extent cx="5029200" cy="4657682"/>
            <wp:effectExtent l="0" t="0" r="0" b="0"/>
            <wp:docPr id="19872245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852" cy="466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89AD" w14:textId="589BBA3B" w:rsidR="001420B6" w:rsidRDefault="00907A2C" w:rsidP="00694074">
      <w:pPr>
        <w:pStyle w:val="afe"/>
      </w:pPr>
      <w:r w:rsidRPr="00CB5F04">
        <w:fldChar w:fldCharType="begin"/>
      </w:r>
      <w:r w:rsidRPr="00CB5F04">
        <w:instrText xml:space="preserve"> SEQ Image \# "Рисунок # – " </w:instrText>
      </w:r>
      <w:r w:rsidRPr="00CB5F04">
        <w:fldChar w:fldCharType="separate"/>
      </w:r>
      <w:r w:rsidR="00B05EB7" w:rsidRPr="00CB5F04">
        <w:rPr>
          <w:noProof/>
        </w:rPr>
        <w:t xml:space="preserve">Рисунок </w:t>
      </w:r>
      <w:r w:rsidR="00B05EB7">
        <w:rPr>
          <w:noProof/>
        </w:rPr>
        <w:t>1</w:t>
      </w:r>
      <w:r w:rsidR="00B05EB7" w:rsidRPr="00CB5F04">
        <w:rPr>
          <w:noProof/>
        </w:rPr>
        <w:t xml:space="preserve"> – </w:t>
      </w:r>
      <w:r w:rsidRPr="00CB5F04">
        <w:fldChar w:fldCharType="end"/>
      </w:r>
      <w:r w:rsidR="009171D5" w:rsidRPr="00CB5F04">
        <w:t>Концептуальная модель</w:t>
      </w:r>
    </w:p>
    <w:p w14:paraId="51460334" w14:textId="70282CAA" w:rsidR="00694074" w:rsidRPr="00694074" w:rsidRDefault="00694074" w:rsidP="00694074">
      <w:pPr>
        <w:pStyle w:val="a3"/>
      </w:pPr>
      <w:r w:rsidRPr="00F31BF1">
        <w:t>Проектирование логической модели, описание преобразований</w:t>
      </w:r>
    </w:p>
    <w:p w14:paraId="2BDB8D56" w14:textId="4ED9D1FE" w:rsidR="001420B6" w:rsidRPr="00694074" w:rsidRDefault="00694074" w:rsidP="001420B6">
      <w:pPr>
        <w:pStyle w:val="a3"/>
        <w:rPr>
          <w:rFonts w:ascii="TimesNewRomanPSMT" w:hAnsi="TimesNewRomanPSMT"/>
          <w:color w:val="000000"/>
          <w:szCs w:val="28"/>
        </w:rPr>
      </w:pPr>
      <w:r w:rsidRPr="00694074">
        <w:t xml:space="preserve">СУБД </w:t>
      </w:r>
      <w:proofErr w:type="spellStart"/>
      <w:r w:rsidRPr="00694074">
        <w:t>PostgreSQL</w:t>
      </w:r>
      <w:proofErr w:type="spellEnd"/>
      <w:r w:rsidR="001420B6" w:rsidRPr="00694074">
        <w:t xml:space="preserve">, выбранная </w:t>
      </w:r>
      <w:r w:rsidR="001420B6" w:rsidRPr="00694074">
        <w:rPr>
          <w:rFonts w:ascii="TimesNewRomanPSMT" w:hAnsi="TimesNewRomanPSMT"/>
          <w:color w:val="000000"/>
          <w:szCs w:val="28"/>
        </w:rPr>
        <w:t>для хранения данных, является реляционной, поэтому требуется преобразовать разработанную концептуальную модель в логическую с учетом правил преобразования ER-модели в реляционную модель данных:</w:t>
      </w:r>
    </w:p>
    <w:p w14:paraId="20C9EDC4" w14:textId="1ADBC237" w:rsidR="001420B6" w:rsidRPr="00A65AAD" w:rsidRDefault="009605EA" w:rsidP="001420B6">
      <w:pPr>
        <w:pStyle w:val="a1"/>
      </w:pPr>
      <w:r>
        <w:t>с</w:t>
      </w:r>
      <w:r w:rsidR="00A65AAD" w:rsidRPr="00A65AAD">
        <w:t xml:space="preserve">вязь между сущностями </w:t>
      </w:r>
      <w:r>
        <w:t>«</w:t>
      </w:r>
      <w:r w:rsidR="00A65AAD" w:rsidRPr="00A65AAD">
        <w:t>Роль</w:t>
      </w:r>
      <w:r>
        <w:t>»</w:t>
      </w:r>
      <w:r w:rsidR="00A65AAD" w:rsidRPr="00A65AAD">
        <w:t xml:space="preserve"> и </w:t>
      </w:r>
      <w:r>
        <w:t>«</w:t>
      </w:r>
      <w:r w:rsidR="00A65AAD" w:rsidRPr="00A65AAD">
        <w:t>Пользователь</w:t>
      </w:r>
      <w:r>
        <w:t>»</w:t>
      </w:r>
      <w:r w:rsidR="00A65AAD" w:rsidRPr="00A65AAD">
        <w:t xml:space="preserve"> M:M и является необязательной для сущности Роль, поэтому формируется три отношения с внешними ключами в отношении </w:t>
      </w:r>
      <w:r w:rsidR="00A65AAD">
        <w:t>«</w:t>
      </w:r>
      <w:r w:rsidR="00A65AAD" w:rsidRPr="00A65AAD">
        <w:t>Роль пользователя</w:t>
      </w:r>
      <w:r w:rsidR="00A65AAD">
        <w:t>»</w:t>
      </w:r>
      <w:r w:rsidR="001420B6" w:rsidRPr="00A65AAD">
        <w:t>;</w:t>
      </w:r>
    </w:p>
    <w:p w14:paraId="7DB343A7" w14:textId="01A25D48" w:rsidR="001420B6" w:rsidRPr="009605EA" w:rsidRDefault="009605EA" w:rsidP="001420B6">
      <w:pPr>
        <w:pStyle w:val="a1"/>
      </w:pPr>
      <w:r>
        <w:rPr>
          <w:color w:val="000000"/>
          <w:szCs w:val="28"/>
        </w:rPr>
        <w:t>с</w:t>
      </w:r>
      <w:r w:rsidRPr="009605EA">
        <w:rPr>
          <w:color w:val="000000"/>
          <w:szCs w:val="28"/>
        </w:rPr>
        <w:t xml:space="preserve">вязь между сущностями </w:t>
      </w:r>
      <w:r>
        <w:rPr>
          <w:color w:val="000000"/>
          <w:szCs w:val="28"/>
        </w:rPr>
        <w:t>«</w:t>
      </w:r>
      <w:r w:rsidR="0024170E">
        <w:rPr>
          <w:color w:val="000000"/>
          <w:szCs w:val="28"/>
        </w:rPr>
        <w:t>Оборудование</w:t>
      </w:r>
      <w:r>
        <w:rPr>
          <w:color w:val="000000"/>
          <w:szCs w:val="28"/>
        </w:rPr>
        <w:t>»</w:t>
      </w:r>
      <w:r w:rsidRPr="009605EA">
        <w:rPr>
          <w:color w:val="000000"/>
          <w:szCs w:val="28"/>
        </w:rPr>
        <w:t xml:space="preserve"> и </w:t>
      </w:r>
      <w:r>
        <w:rPr>
          <w:color w:val="000000"/>
          <w:szCs w:val="28"/>
        </w:rPr>
        <w:t>«</w:t>
      </w:r>
      <w:r w:rsidR="0024170E">
        <w:rPr>
          <w:color w:val="000000"/>
          <w:szCs w:val="28"/>
        </w:rPr>
        <w:t>Показатели</w:t>
      </w:r>
      <w:r>
        <w:rPr>
          <w:color w:val="000000"/>
          <w:szCs w:val="28"/>
        </w:rPr>
        <w:t>»</w:t>
      </w:r>
      <w:r w:rsidRPr="009605EA">
        <w:rPr>
          <w:color w:val="000000"/>
          <w:szCs w:val="28"/>
        </w:rPr>
        <w:t xml:space="preserve"> 1:M </w:t>
      </w:r>
      <w:r>
        <w:rPr>
          <w:color w:val="000000"/>
          <w:szCs w:val="28"/>
        </w:rPr>
        <w:t>необязательна</w:t>
      </w:r>
      <w:r w:rsidRPr="009605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для</w:t>
      </w:r>
      <w:r w:rsidRPr="009605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сущности «</w:t>
      </w:r>
      <w:r w:rsidR="0024170E">
        <w:rPr>
          <w:color w:val="000000"/>
          <w:szCs w:val="28"/>
        </w:rPr>
        <w:t>Оборудование</w:t>
      </w:r>
      <w:r>
        <w:rPr>
          <w:color w:val="000000"/>
          <w:szCs w:val="28"/>
        </w:rPr>
        <w:t>»</w:t>
      </w:r>
      <w:r w:rsidRPr="009605EA">
        <w:rPr>
          <w:color w:val="000000"/>
          <w:szCs w:val="28"/>
        </w:rPr>
        <w:t xml:space="preserve">, поэтому </w:t>
      </w:r>
      <w:r>
        <w:rPr>
          <w:color w:val="000000"/>
          <w:szCs w:val="28"/>
        </w:rPr>
        <w:t>формируется 2 отношения с внешним ключом в отношении «</w:t>
      </w:r>
      <w:r w:rsidR="0024170E">
        <w:rPr>
          <w:color w:val="000000"/>
          <w:szCs w:val="28"/>
        </w:rPr>
        <w:t>Показатели</w:t>
      </w:r>
      <w:r>
        <w:rPr>
          <w:color w:val="000000"/>
          <w:szCs w:val="28"/>
        </w:rPr>
        <w:t>»</w:t>
      </w:r>
      <w:r w:rsidR="001420B6" w:rsidRPr="009605EA">
        <w:rPr>
          <w:rFonts w:ascii="TimesNewRomanPSMT" w:hAnsi="TimesNewRomanPSMT"/>
          <w:color w:val="000000"/>
          <w:szCs w:val="28"/>
        </w:rPr>
        <w:t>.</w:t>
      </w:r>
    </w:p>
    <w:p w14:paraId="6EA271F9" w14:textId="77777777" w:rsidR="00845CE0" w:rsidRPr="009605EA" w:rsidRDefault="00845CE0" w:rsidP="00845CE0">
      <w:pPr>
        <w:pStyle w:val="a1"/>
      </w:pPr>
      <w:r>
        <w:rPr>
          <w:color w:val="000000"/>
          <w:szCs w:val="28"/>
        </w:rPr>
        <w:lastRenderedPageBreak/>
        <w:t>с</w:t>
      </w:r>
      <w:r w:rsidRPr="009605EA">
        <w:rPr>
          <w:color w:val="000000"/>
          <w:szCs w:val="28"/>
        </w:rPr>
        <w:t xml:space="preserve">вязь между сущностями </w:t>
      </w:r>
      <w:r>
        <w:rPr>
          <w:color w:val="000000"/>
          <w:szCs w:val="28"/>
        </w:rPr>
        <w:t>«</w:t>
      </w:r>
      <w:r w:rsidRPr="009605EA">
        <w:rPr>
          <w:color w:val="000000"/>
          <w:szCs w:val="28"/>
        </w:rPr>
        <w:t>Пользователь</w:t>
      </w:r>
      <w:r>
        <w:rPr>
          <w:color w:val="000000"/>
          <w:szCs w:val="28"/>
        </w:rPr>
        <w:t>»</w:t>
      </w:r>
      <w:r w:rsidRPr="009605EA">
        <w:rPr>
          <w:color w:val="000000"/>
          <w:szCs w:val="28"/>
        </w:rPr>
        <w:t xml:space="preserve"> и </w:t>
      </w:r>
      <w:r>
        <w:rPr>
          <w:color w:val="000000"/>
          <w:szCs w:val="28"/>
        </w:rPr>
        <w:t>«</w:t>
      </w:r>
      <w:r w:rsidRPr="009605EA">
        <w:rPr>
          <w:color w:val="000000"/>
          <w:szCs w:val="28"/>
        </w:rPr>
        <w:t>Сессия</w:t>
      </w:r>
      <w:r>
        <w:rPr>
          <w:color w:val="000000"/>
          <w:szCs w:val="28"/>
        </w:rPr>
        <w:t>»</w:t>
      </w:r>
      <w:r w:rsidRPr="009605EA">
        <w:rPr>
          <w:color w:val="000000"/>
          <w:szCs w:val="28"/>
        </w:rPr>
        <w:t xml:space="preserve"> 1:M </w:t>
      </w:r>
      <w:r>
        <w:rPr>
          <w:color w:val="000000"/>
          <w:szCs w:val="28"/>
        </w:rPr>
        <w:t>необязательна</w:t>
      </w:r>
      <w:r w:rsidRPr="009605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для</w:t>
      </w:r>
      <w:r w:rsidRPr="009605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сущности «</w:t>
      </w:r>
      <w:r w:rsidRPr="009605EA">
        <w:rPr>
          <w:color w:val="000000"/>
          <w:szCs w:val="28"/>
        </w:rPr>
        <w:t>Пользовател</w:t>
      </w:r>
      <w:r>
        <w:rPr>
          <w:color w:val="000000"/>
          <w:szCs w:val="28"/>
        </w:rPr>
        <w:t>ь»</w:t>
      </w:r>
      <w:r w:rsidRPr="009605EA">
        <w:rPr>
          <w:color w:val="000000"/>
          <w:szCs w:val="28"/>
        </w:rPr>
        <w:t xml:space="preserve">, поэтому </w:t>
      </w:r>
      <w:r>
        <w:rPr>
          <w:color w:val="000000"/>
          <w:szCs w:val="28"/>
        </w:rPr>
        <w:t>формируется 2 отношения с внешним ключом в отношении «Сессия»</w:t>
      </w:r>
      <w:r w:rsidRPr="009605EA">
        <w:rPr>
          <w:rFonts w:ascii="TimesNewRomanPSMT" w:hAnsi="TimesNewRomanPSMT"/>
          <w:color w:val="000000"/>
          <w:szCs w:val="28"/>
        </w:rPr>
        <w:t>.</w:t>
      </w:r>
    </w:p>
    <w:p w14:paraId="3D07411A" w14:textId="2577C133" w:rsidR="0024170E" w:rsidRPr="009605EA" w:rsidRDefault="0024170E" w:rsidP="0024170E">
      <w:pPr>
        <w:pStyle w:val="a1"/>
      </w:pPr>
      <w:r>
        <w:rPr>
          <w:color w:val="000000"/>
          <w:szCs w:val="28"/>
        </w:rPr>
        <w:t>с</w:t>
      </w:r>
      <w:r w:rsidRPr="009605EA">
        <w:rPr>
          <w:color w:val="000000"/>
          <w:szCs w:val="28"/>
        </w:rPr>
        <w:t xml:space="preserve">вязь между сущностями </w:t>
      </w:r>
      <w:r>
        <w:rPr>
          <w:color w:val="000000"/>
          <w:szCs w:val="28"/>
        </w:rPr>
        <w:t>«Показатели»</w:t>
      </w:r>
      <w:r w:rsidRPr="009605EA">
        <w:rPr>
          <w:color w:val="000000"/>
          <w:szCs w:val="28"/>
        </w:rPr>
        <w:t xml:space="preserve"> и </w:t>
      </w:r>
      <w:r>
        <w:rPr>
          <w:color w:val="000000"/>
          <w:szCs w:val="28"/>
        </w:rPr>
        <w:t>«Тип показателя»</w:t>
      </w:r>
      <w:r w:rsidRPr="009605EA">
        <w:rPr>
          <w:color w:val="000000"/>
          <w:szCs w:val="28"/>
        </w:rPr>
        <w:t xml:space="preserve"> 1:M </w:t>
      </w:r>
      <w:r>
        <w:rPr>
          <w:color w:val="000000"/>
          <w:szCs w:val="28"/>
        </w:rPr>
        <w:t>необязательна</w:t>
      </w:r>
      <w:r w:rsidRPr="009605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для</w:t>
      </w:r>
      <w:r w:rsidRPr="009605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сущности «Тип показателя»</w:t>
      </w:r>
      <w:r w:rsidRPr="009605EA">
        <w:rPr>
          <w:color w:val="000000"/>
          <w:szCs w:val="28"/>
        </w:rPr>
        <w:t xml:space="preserve">, поэтому </w:t>
      </w:r>
      <w:r>
        <w:rPr>
          <w:color w:val="000000"/>
          <w:szCs w:val="28"/>
        </w:rPr>
        <w:t>формируется 2 отношения с внешним ключом в отношении «Показатели»</w:t>
      </w:r>
      <w:r w:rsidRPr="009605EA">
        <w:rPr>
          <w:rFonts w:ascii="TimesNewRomanPSMT" w:hAnsi="TimesNewRomanPSMT"/>
          <w:color w:val="000000"/>
          <w:szCs w:val="28"/>
        </w:rPr>
        <w:t>.</w:t>
      </w:r>
    </w:p>
    <w:p w14:paraId="22841F50" w14:textId="7FC664CD" w:rsidR="009605EA" w:rsidRPr="009605EA" w:rsidRDefault="0024170E" w:rsidP="001420B6">
      <w:pPr>
        <w:pStyle w:val="a1"/>
      </w:pPr>
      <w:r>
        <w:t>с</w:t>
      </w:r>
      <w:r w:rsidRPr="0024170E">
        <w:t xml:space="preserve">вязи между сущностью </w:t>
      </w:r>
      <w:r>
        <w:t>«</w:t>
      </w:r>
      <w:r w:rsidRPr="0024170E">
        <w:t>Статус</w:t>
      </w:r>
      <w:r>
        <w:t>»</w:t>
      </w:r>
      <w:r w:rsidRPr="0024170E">
        <w:t xml:space="preserve"> и сущностями </w:t>
      </w:r>
      <w:r>
        <w:t>«</w:t>
      </w:r>
      <w:r w:rsidRPr="0024170E">
        <w:t>Оборудование</w:t>
      </w:r>
      <w:r>
        <w:t>»</w:t>
      </w:r>
      <w:r w:rsidRPr="0024170E">
        <w:t xml:space="preserve"> и </w:t>
      </w:r>
      <w:r>
        <w:t>«</w:t>
      </w:r>
      <w:r w:rsidRPr="0024170E">
        <w:t>Показатели</w:t>
      </w:r>
      <w:r>
        <w:t>»</w:t>
      </w:r>
      <w:r w:rsidRPr="0024170E">
        <w:t xml:space="preserve"> 1:M, поэтому формируются внешние ключи в </w:t>
      </w:r>
      <w:proofErr w:type="spellStart"/>
      <w:r w:rsidRPr="0024170E">
        <w:t>отношен</w:t>
      </w:r>
      <w:r>
        <w:t>ях</w:t>
      </w:r>
      <w:proofErr w:type="spellEnd"/>
      <w:r w:rsidRPr="0024170E">
        <w:t xml:space="preserve"> </w:t>
      </w:r>
      <w:r>
        <w:t>«</w:t>
      </w:r>
      <w:r w:rsidRPr="0024170E">
        <w:t>Оборудование</w:t>
      </w:r>
      <w:r>
        <w:t>»</w:t>
      </w:r>
      <w:r w:rsidRPr="0024170E">
        <w:t xml:space="preserve"> и </w:t>
      </w:r>
      <w:r>
        <w:t>«</w:t>
      </w:r>
      <w:r w:rsidRPr="0024170E">
        <w:t>Показатели</w:t>
      </w:r>
      <w:r>
        <w:t>»</w:t>
      </w:r>
      <w:r w:rsidRPr="0024170E">
        <w:t>.</w:t>
      </w:r>
    </w:p>
    <w:p w14:paraId="61375A7F" w14:textId="77777777" w:rsidR="00B63EDA" w:rsidRPr="003761DC" w:rsidRDefault="00B63EDA" w:rsidP="00B63EDA">
      <w:pPr>
        <w:pStyle w:val="a3"/>
      </w:pPr>
      <w:r w:rsidRPr="00694074">
        <w:t>На рисунке 2 показана логическая модель предметной области, полученная путем преобразования концептуальной модели и созданная с помощью средства проектирования Draw.io.</w:t>
      </w:r>
    </w:p>
    <w:p w14:paraId="2397ABA8" w14:textId="7F004296" w:rsidR="001420B6" w:rsidRPr="00175109" w:rsidRDefault="00A65AAD" w:rsidP="001420B6">
      <w:pPr>
        <w:pStyle w:val="afd"/>
        <w:rPr>
          <w:lang w:val="en-US"/>
        </w:rPr>
      </w:pPr>
      <w:r>
        <w:drawing>
          <wp:inline distT="0" distB="0" distL="0" distR="0" wp14:anchorId="6E554C84" wp14:editId="56452519">
            <wp:extent cx="4184650" cy="4640963"/>
            <wp:effectExtent l="0" t="0" r="6350" b="7620"/>
            <wp:docPr id="15601087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918" cy="4673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4074" w:rsidRPr="001420B6">
        <w:rPr>
          <w:lang w:eastAsia="ru-RU"/>
        </w:rPr>
        <w:t xml:space="preserve"> </w:t>
      </w:r>
    </w:p>
    <w:p w14:paraId="0CA106A1" w14:textId="77777777" w:rsidR="001420B6" w:rsidRPr="001420B6" w:rsidRDefault="001420B6" w:rsidP="001420B6">
      <w:pPr>
        <w:pStyle w:val="afe"/>
      </w:pPr>
      <w:r w:rsidRPr="00CE3B5E">
        <w:fldChar w:fldCharType="begin"/>
      </w:r>
      <w:r w:rsidRPr="00CE3B5E">
        <w:instrText xml:space="preserve"> SEQ </w:instrText>
      </w:r>
      <w:r w:rsidRPr="00CE3B5E">
        <w:rPr>
          <w:lang w:val="en-US"/>
        </w:rPr>
        <w:instrText>Image</w:instrText>
      </w:r>
      <w:r w:rsidRPr="00CE3B5E">
        <w:instrText xml:space="preserve"> \# "Рисунок # – " </w:instrText>
      </w:r>
      <w:r w:rsidRPr="00CE3B5E">
        <w:fldChar w:fldCharType="separate"/>
      </w:r>
      <w:r w:rsidR="00B05EB7" w:rsidRPr="00CE3B5E">
        <w:rPr>
          <w:noProof/>
        </w:rPr>
        <w:t xml:space="preserve">Рисунок </w:t>
      </w:r>
      <w:r w:rsidR="00B05EB7">
        <w:rPr>
          <w:noProof/>
        </w:rPr>
        <w:t>2</w:t>
      </w:r>
      <w:r w:rsidR="00B05EB7" w:rsidRPr="00CE3B5E">
        <w:rPr>
          <w:noProof/>
        </w:rPr>
        <w:t xml:space="preserve"> – </w:t>
      </w:r>
      <w:r w:rsidRPr="00CE3B5E">
        <w:fldChar w:fldCharType="end"/>
      </w:r>
      <w:r w:rsidR="00B63EDA">
        <w:t>Логическая модель</w:t>
      </w:r>
    </w:p>
    <w:p w14:paraId="1888039D" w14:textId="31179431" w:rsidR="001420B6" w:rsidRPr="004A24BC" w:rsidRDefault="001420B6" w:rsidP="001420B6">
      <w:pPr>
        <w:pStyle w:val="a3"/>
      </w:pPr>
      <w:r w:rsidRPr="00F31BF1">
        <w:lastRenderedPageBreak/>
        <w:t>Проектирование физической модели</w:t>
      </w:r>
      <w:r w:rsidR="00B63EDA">
        <w:t xml:space="preserve"> (</w:t>
      </w:r>
      <w:proofErr w:type="spellStart"/>
      <w:r w:rsidR="00175109" w:rsidRPr="00175109">
        <w:rPr>
          <w:bCs/>
          <w:lang w:val="en-US"/>
        </w:rPr>
        <w:t>Dbeaver</w:t>
      </w:r>
      <w:proofErr w:type="spellEnd"/>
      <w:r w:rsidR="00B63EDA">
        <w:t>)</w:t>
      </w:r>
    </w:p>
    <w:p w14:paraId="718F5FA6" w14:textId="533B126F" w:rsidR="00175109" w:rsidRPr="00175109" w:rsidRDefault="00175109" w:rsidP="001420B6">
      <w:pPr>
        <w:pStyle w:val="a3"/>
      </w:pPr>
      <w:r w:rsidRPr="00694074">
        <w:t xml:space="preserve">На рисунке </w:t>
      </w:r>
      <w:r w:rsidRPr="00175109">
        <w:t>3</w:t>
      </w:r>
      <w:r w:rsidRPr="00694074">
        <w:t xml:space="preserve"> показана </w:t>
      </w:r>
      <w:r>
        <w:t>физическая</w:t>
      </w:r>
      <w:r w:rsidRPr="00694074">
        <w:t xml:space="preserve"> модель предметной области, </w:t>
      </w:r>
      <w:r>
        <w:t xml:space="preserve">разработанная на основе логической модели для </w:t>
      </w:r>
      <w:proofErr w:type="spellStart"/>
      <w:r w:rsidRPr="00B5275E">
        <w:rPr>
          <w:lang w:val="en-US"/>
        </w:rPr>
        <w:t>DBeaver</w:t>
      </w:r>
      <w:proofErr w:type="spellEnd"/>
      <w:r w:rsidRPr="00175109">
        <w:t xml:space="preserve"> </w:t>
      </w:r>
      <w:r w:rsidRPr="00B5275E">
        <w:rPr>
          <w:lang w:val="en-US"/>
        </w:rPr>
        <w:t>Community</w:t>
      </w:r>
      <w:r w:rsidRPr="00175109">
        <w:t xml:space="preserve"> </w:t>
      </w:r>
      <w:r w:rsidRPr="00B5275E">
        <w:rPr>
          <w:lang w:val="en-US"/>
        </w:rPr>
        <w:t>Edition</w:t>
      </w:r>
      <w:r>
        <w:t>.</w:t>
      </w:r>
    </w:p>
    <w:p w14:paraId="34FF6F8F" w14:textId="2F55A8C0" w:rsidR="00B63EDA" w:rsidRDefault="00175109" w:rsidP="00B63EDA">
      <w:pPr>
        <w:pStyle w:val="afd"/>
      </w:pPr>
      <w:r>
        <w:drawing>
          <wp:inline distT="0" distB="0" distL="0" distR="0" wp14:anchorId="241D79E3" wp14:editId="510BB4B3">
            <wp:extent cx="5939790" cy="3949065"/>
            <wp:effectExtent l="0" t="0" r="3810" b="0"/>
            <wp:docPr id="20055238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8C67" w14:textId="77777777" w:rsidR="00B63EDA" w:rsidRPr="00B63EDA" w:rsidRDefault="00B63EDA" w:rsidP="00B63EDA">
      <w:pPr>
        <w:pStyle w:val="afe"/>
      </w:pPr>
      <w:r w:rsidRPr="00B63EDA">
        <w:rPr>
          <w:rFonts w:ascii="TimesNewRomanPSMT" w:hAnsi="TimesNewRomanPSMT"/>
          <w:color w:val="000000"/>
          <w:szCs w:val="28"/>
        </w:rPr>
        <w:fldChar w:fldCharType="begin"/>
      </w:r>
      <w:r w:rsidRPr="00B63EDA">
        <w:rPr>
          <w:rFonts w:ascii="TimesNewRomanPSMT" w:hAnsi="TimesNewRomanPSMT"/>
          <w:color w:val="000000"/>
          <w:szCs w:val="28"/>
        </w:rPr>
        <w:instrText xml:space="preserve"> SEQ </w:instrText>
      </w:r>
      <w:r w:rsidRPr="00B63EDA">
        <w:rPr>
          <w:rFonts w:ascii="TimesNewRomanPSMT" w:hAnsi="TimesNewRomanPSMT"/>
          <w:color w:val="000000"/>
          <w:szCs w:val="28"/>
          <w:lang w:val="en-US"/>
        </w:rPr>
        <w:instrText>Image</w:instrText>
      </w:r>
      <w:r w:rsidRPr="00B63EDA">
        <w:rPr>
          <w:rFonts w:ascii="TimesNewRomanPSMT" w:hAnsi="TimesNewRomanPSMT"/>
          <w:color w:val="000000"/>
          <w:szCs w:val="28"/>
        </w:rPr>
        <w:instrText xml:space="preserve"> \# "Рисунок # – " </w:instrText>
      </w:r>
      <w:r w:rsidRPr="00B63EDA">
        <w:rPr>
          <w:rFonts w:ascii="TimesNewRomanPSMT" w:hAnsi="TimesNewRomanPSMT"/>
          <w:color w:val="000000"/>
          <w:szCs w:val="28"/>
        </w:rPr>
        <w:fldChar w:fldCharType="separate"/>
      </w:r>
      <w:r w:rsidR="00B05EB7" w:rsidRPr="00B63EDA">
        <w:rPr>
          <w:rFonts w:ascii="TimesNewRomanPSMT" w:hAnsi="TimesNewRomanPSMT"/>
          <w:noProof/>
          <w:color w:val="000000"/>
          <w:szCs w:val="28"/>
        </w:rPr>
        <w:t xml:space="preserve">Рисунок </w:t>
      </w:r>
      <w:r w:rsidR="00B05EB7">
        <w:rPr>
          <w:rFonts w:ascii="TimesNewRomanPSMT" w:hAnsi="TimesNewRomanPSMT"/>
          <w:noProof/>
          <w:color w:val="000000"/>
          <w:szCs w:val="28"/>
        </w:rPr>
        <w:t>3</w:t>
      </w:r>
      <w:r w:rsidR="00B05EB7" w:rsidRPr="00B63EDA">
        <w:rPr>
          <w:rFonts w:ascii="TimesNewRomanPSMT" w:hAnsi="TimesNewRomanPSMT"/>
          <w:noProof/>
          <w:color w:val="000000"/>
          <w:szCs w:val="28"/>
        </w:rPr>
        <w:t xml:space="preserve"> – </w:t>
      </w:r>
      <w:r w:rsidRPr="00B63EDA">
        <w:rPr>
          <w:rFonts w:ascii="TimesNewRomanPSMT" w:hAnsi="TimesNewRomanPSMT"/>
          <w:color w:val="000000"/>
          <w:szCs w:val="28"/>
        </w:rPr>
        <w:fldChar w:fldCharType="end"/>
      </w:r>
      <w:r>
        <w:rPr>
          <w:rFonts w:ascii="TimesNewRomanPSMT" w:hAnsi="TimesNewRomanPSMT"/>
          <w:color w:val="000000"/>
          <w:szCs w:val="28"/>
        </w:rPr>
        <w:t>Физическая модель</w:t>
      </w:r>
    </w:p>
    <w:p w14:paraId="0D8221E3" w14:textId="77777777" w:rsidR="007B1296" w:rsidRDefault="007B1296" w:rsidP="00C02CA6">
      <w:pPr>
        <w:pStyle w:val="2"/>
      </w:pPr>
      <w:bookmarkStart w:id="5" w:name="_Toc194696995"/>
      <w:r>
        <w:t>Разработка базы данных и объектов базы данных</w:t>
      </w:r>
      <w:bookmarkEnd w:id="5"/>
    </w:p>
    <w:p w14:paraId="545ACC78" w14:textId="7C331EDF" w:rsidR="00D160AE" w:rsidRPr="00B271DB" w:rsidRDefault="00B271DB" w:rsidP="00D160AE">
      <w:pPr>
        <w:pStyle w:val="a3"/>
      </w:pPr>
      <w:r>
        <w:t xml:space="preserve">В таблице 1 в виде словаря данных представлено описание и ограничения целостности таблицы </w:t>
      </w:r>
      <w:r>
        <w:rPr>
          <w:lang w:val="en-US"/>
        </w:rPr>
        <w:t>reading</w:t>
      </w:r>
      <w:r w:rsidRPr="00B271DB">
        <w:t>_</w:t>
      </w:r>
      <w:r>
        <w:rPr>
          <w:lang w:val="en-US"/>
        </w:rPr>
        <w:t>log</w:t>
      </w:r>
      <w:r w:rsidRPr="00B271DB">
        <w:t>.</w:t>
      </w:r>
    </w:p>
    <w:p w14:paraId="3A62EA9D" w14:textId="77777777" w:rsidR="001B17C1" w:rsidRPr="001B17C1" w:rsidRDefault="001B17C1" w:rsidP="00CB5F04">
      <w:pPr>
        <w:pStyle w:val="aff2"/>
        <w:rPr>
          <w:spacing w:val="40"/>
        </w:rPr>
      </w:pPr>
      <w:r w:rsidRPr="001B17C1">
        <w:rPr>
          <w:spacing w:val="40"/>
        </w:rPr>
        <w:t>Таблиц</w:t>
      </w:r>
      <w:r>
        <w:rPr>
          <w:spacing w:val="40"/>
        </w:rPr>
        <w:t xml:space="preserve">а 1 – </w:t>
      </w:r>
      <w:r w:rsidRPr="001B17C1">
        <w:t>Словарь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9"/>
        <w:gridCol w:w="1912"/>
        <w:gridCol w:w="1777"/>
        <w:gridCol w:w="1982"/>
        <w:gridCol w:w="2674"/>
      </w:tblGrid>
      <w:tr w:rsidR="001B17C1" w:rsidRPr="001B17C1" w14:paraId="6C8A1E6F" w14:textId="77777777" w:rsidTr="00037218">
        <w:trPr>
          <w:trHeight w:val="454"/>
        </w:trPr>
        <w:tc>
          <w:tcPr>
            <w:tcW w:w="1006" w:type="dxa"/>
            <w:vAlign w:val="center"/>
            <w:hideMark/>
          </w:tcPr>
          <w:p w14:paraId="7FCF6CC3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Ключ</w:t>
            </w:r>
          </w:p>
        </w:tc>
        <w:tc>
          <w:tcPr>
            <w:tcW w:w="1824" w:type="dxa"/>
            <w:vAlign w:val="center"/>
            <w:hideMark/>
          </w:tcPr>
          <w:p w14:paraId="538C6BFA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Поле</w:t>
            </w:r>
          </w:p>
        </w:tc>
        <w:tc>
          <w:tcPr>
            <w:tcW w:w="1843" w:type="dxa"/>
            <w:vAlign w:val="center"/>
            <w:hideMark/>
          </w:tcPr>
          <w:p w14:paraId="4D172877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Тип данных</w:t>
            </w:r>
          </w:p>
        </w:tc>
        <w:tc>
          <w:tcPr>
            <w:tcW w:w="1985" w:type="dxa"/>
            <w:vAlign w:val="center"/>
            <w:hideMark/>
          </w:tcPr>
          <w:p w14:paraId="0C78447C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Обязательное</w:t>
            </w:r>
          </w:p>
        </w:tc>
        <w:tc>
          <w:tcPr>
            <w:tcW w:w="2686" w:type="dxa"/>
            <w:vAlign w:val="center"/>
            <w:hideMark/>
          </w:tcPr>
          <w:p w14:paraId="7CE8080F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Примечание</w:t>
            </w:r>
          </w:p>
        </w:tc>
      </w:tr>
      <w:tr w:rsidR="001B17C1" w:rsidRPr="001B17C1" w14:paraId="6A581984" w14:textId="77777777" w:rsidTr="001B17C1">
        <w:trPr>
          <w:trHeight w:val="454"/>
        </w:trPr>
        <w:tc>
          <w:tcPr>
            <w:tcW w:w="9344" w:type="dxa"/>
            <w:gridSpan w:val="5"/>
            <w:tcBorders>
              <w:bottom w:val="single" w:sz="4" w:space="0" w:color="auto"/>
            </w:tcBorders>
            <w:vAlign w:val="center"/>
            <w:hideMark/>
          </w:tcPr>
          <w:p w14:paraId="09BE7340" w14:textId="270E33A4" w:rsidR="001B17C1" w:rsidRPr="001B17C1" w:rsidRDefault="00B271DB" w:rsidP="001B17C1">
            <w:pPr>
              <w:jc w:val="center"/>
            </w:pPr>
            <w:r>
              <w:rPr>
                <w:lang w:val="en-US"/>
              </w:rPr>
              <w:t>reading</w:t>
            </w:r>
            <w:r w:rsidRPr="00B271DB">
              <w:t>_</w:t>
            </w:r>
            <w:r>
              <w:rPr>
                <w:lang w:val="en-US"/>
              </w:rPr>
              <w:t>log</w:t>
            </w:r>
          </w:p>
        </w:tc>
      </w:tr>
      <w:tr w:rsidR="001B17C1" w:rsidRPr="001B17C1" w14:paraId="0E566BC6" w14:textId="77777777" w:rsidTr="00037218">
        <w:trPr>
          <w:trHeight w:val="454"/>
        </w:trPr>
        <w:tc>
          <w:tcPr>
            <w:tcW w:w="1006" w:type="dxa"/>
            <w:tcBorders>
              <w:bottom w:val="nil"/>
            </w:tcBorders>
            <w:vAlign w:val="center"/>
            <w:hideMark/>
          </w:tcPr>
          <w:p w14:paraId="50D7D0CB" w14:textId="77777777" w:rsidR="001B17C1" w:rsidRPr="001B17C1" w:rsidRDefault="001B17C1" w:rsidP="001B17C1">
            <w:r w:rsidRPr="001B17C1">
              <w:t>PK</w:t>
            </w:r>
          </w:p>
        </w:tc>
        <w:tc>
          <w:tcPr>
            <w:tcW w:w="1824" w:type="dxa"/>
            <w:tcBorders>
              <w:bottom w:val="nil"/>
            </w:tcBorders>
            <w:vAlign w:val="center"/>
            <w:hideMark/>
          </w:tcPr>
          <w:p w14:paraId="0271CE8C" w14:textId="702429F6" w:rsidR="001B17C1" w:rsidRPr="00037218" w:rsidRDefault="00037218" w:rsidP="001B17C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reading_log_id</w:t>
            </w:r>
            <w:proofErr w:type="spellEnd"/>
          </w:p>
        </w:tc>
        <w:tc>
          <w:tcPr>
            <w:tcW w:w="1843" w:type="dxa"/>
            <w:tcBorders>
              <w:bottom w:val="nil"/>
            </w:tcBorders>
            <w:vAlign w:val="center"/>
            <w:hideMark/>
          </w:tcPr>
          <w:p w14:paraId="630D7952" w14:textId="58974733" w:rsidR="001B17C1" w:rsidRPr="00D97B9A" w:rsidRDefault="00D97B9A" w:rsidP="001B17C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proofErr w:type="spellStart"/>
            <w:r w:rsidR="00037218" w:rsidRPr="00037218">
              <w:t>erial</w:t>
            </w:r>
            <w:proofErr w:type="spellEnd"/>
            <w:r>
              <w:rPr>
                <w:lang w:val="en-US"/>
              </w:rPr>
              <w:t>4</w:t>
            </w:r>
          </w:p>
        </w:tc>
        <w:tc>
          <w:tcPr>
            <w:tcW w:w="1985" w:type="dxa"/>
            <w:tcBorders>
              <w:bottom w:val="nil"/>
            </w:tcBorders>
            <w:vAlign w:val="center"/>
            <w:hideMark/>
          </w:tcPr>
          <w:p w14:paraId="16F41BEE" w14:textId="77777777" w:rsidR="001B17C1" w:rsidRPr="001B17C1" w:rsidRDefault="001B17C1" w:rsidP="001B17C1">
            <w:r w:rsidRPr="001B17C1">
              <w:t>+</w:t>
            </w:r>
          </w:p>
        </w:tc>
        <w:tc>
          <w:tcPr>
            <w:tcW w:w="2686" w:type="dxa"/>
            <w:tcBorders>
              <w:bottom w:val="nil"/>
            </w:tcBorders>
            <w:vAlign w:val="center"/>
            <w:hideMark/>
          </w:tcPr>
          <w:p w14:paraId="2DE03B79" w14:textId="77777777" w:rsidR="001B17C1" w:rsidRPr="001B17C1" w:rsidRDefault="001B17C1" w:rsidP="001B17C1">
            <w:r w:rsidRPr="001B17C1">
              <w:t>Автоинкрементный</w:t>
            </w:r>
          </w:p>
        </w:tc>
      </w:tr>
    </w:tbl>
    <w:p w14:paraId="2471441A" w14:textId="77777777" w:rsidR="001B17C1" w:rsidRPr="00715B4C" w:rsidRDefault="001B17C1" w:rsidP="00D160AE">
      <w:pPr>
        <w:pStyle w:val="aff2"/>
        <w:rPr>
          <w:i/>
          <w:iCs/>
        </w:rPr>
      </w:pPr>
      <w:r w:rsidRPr="00715B4C">
        <w:rPr>
          <w:i/>
          <w:iCs/>
        </w:rPr>
        <w:lastRenderedPageBreak/>
        <w:t>Продолжение таблицы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2036"/>
        <w:gridCol w:w="1759"/>
        <w:gridCol w:w="1978"/>
        <w:gridCol w:w="2578"/>
      </w:tblGrid>
      <w:tr w:rsidR="001B17C1" w:rsidRPr="001B17C1" w14:paraId="13C7AC25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E63A0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Ключ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0C438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Поле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4830A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Тип данных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409A6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Обязательное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2F82E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Примечание</w:t>
            </w:r>
          </w:p>
        </w:tc>
      </w:tr>
      <w:tr w:rsidR="001B17C1" w:rsidRPr="001B17C1" w14:paraId="1D9C7D13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3BA17" w14:textId="358F7134" w:rsidR="001B17C1" w:rsidRPr="00037218" w:rsidRDefault="001B17C1" w:rsidP="001B17C1">
            <w:pPr>
              <w:rPr>
                <w:lang w:val="en-US"/>
              </w:rPr>
            </w:pPr>
            <w:r w:rsidRPr="001B17C1">
              <w:t> </w:t>
            </w:r>
            <w:r w:rsidR="00037218">
              <w:rPr>
                <w:lang w:val="en-US"/>
              </w:rPr>
              <w:t>FK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6FC77" w14:textId="379D6EB0" w:rsidR="001B17C1" w:rsidRPr="00037218" w:rsidRDefault="00037218" w:rsidP="001B17C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equipment_id</w:t>
            </w:r>
            <w:proofErr w:type="spellEnd"/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041AB" w14:textId="66B6E832" w:rsidR="001B17C1" w:rsidRPr="00037218" w:rsidRDefault="00D97B9A" w:rsidP="001B17C1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037218">
              <w:rPr>
                <w:lang w:val="en-US"/>
              </w:rPr>
              <w:t>nt</w:t>
            </w:r>
            <w:r>
              <w:rPr>
                <w:lang w:val="en-US"/>
              </w:rPr>
              <w:t>4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3E7E7" w14:textId="77777777" w:rsidR="001B17C1" w:rsidRPr="001B17C1" w:rsidRDefault="001B17C1" w:rsidP="001B17C1">
            <w:r w:rsidRPr="001B17C1">
              <w:t>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47E41" w14:textId="1091A26B" w:rsidR="001B17C1" w:rsidRPr="001B17C1" w:rsidRDefault="001B17C1" w:rsidP="001B17C1"/>
        </w:tc>
      </w:tr>
      <w:tr w:rsidR="001B17C1" w:rsidRPr="001B17C1" w14:paraId="45E56CBC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70651" w14:textId="1B449384" w:rsidR="001B17C1" w:rsidRPr="00D97B9A" w:rsidRDefault="00D97B9A" w:rsidP="001B17C1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9FEAF" w14:textId="5AC84392" w:rsidR="001B17C1" w:rsidRPr="00E2161A" w:rsidRDefault="00D97B9A" w:rsidP="001B17C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status_id</w:t>
            </w:r>
            <w:proofErr w:type="spellEnd"/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C4E52" w14:textId="72C7893E" w:rsidR="001B17C1" w:rsidRPr="00E2161A" w:rsidRDefault="00D97B9A" w:rsidP="001B17C1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E2161A">
              <w:rPr>
                <w:lang w:val="en-US"/>
              </w:rPr>
              <w:t>nt</w:t>
            </w:r>
            <w:r>
              <w:rPr>
                <w:lang w:val="en-US"/>
              </w:rPr>
              <w:t>4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59C51" w14:textId="77777777" w:rsidR="001B17C1" w:rsidRPr="00E2161A" w:rsidRDefault="00E2161A" w:rsidP="001B17C1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ACB48" w14:textId="4FD527E8" w:rsidR="001B17C1" w:rsidRPr="001B17C1" w:rsidRDefault="001B17C1" w:rsidP="001B17C1"/>
        </w:tc>
      </w:tr>
      <w:tr w:rsidR="001B17C1" w:rsidRPr="001B17C1" w14:paraId="4B13BA22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5193" w14:textId="6D65789B" w:rsidR="001B17C1" w:rsidRPr="00D97B9A" w:rsidRDefault="00D97B9A" w:rsidP="001B17C1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B2FBE" w14:textId="2F941404" w:rsidR="001B17C1" w:rsidRPr="00E2161A" w:rsidRDefault="00D97B9A" w:rsidP="001B17C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reading_type_id</w:t>
            </w:r>
            <w:proofErr w:type="spellEnd"/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386D6" w14:textId="12C2EFA3" w:rsidR="001B17C1" w:rsidRPr="00E2161A" w:rsidRDefault="00D97B9A" w:rsidP="001B17C1">
            <w:pPr>
              <w:rPr>
                <w:lang w:val="en-US"/>
              </w:rPr>
            </w:pPr>
            <w:r>
              <w:rPr>
                <w:lang w:val="en-US"/>
              </w:rPr>
              <w:t>int4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8680E" w14:textId="066AAE0D" w:rsidR="001B17C1" w:rsidRPr="00E2161A" w:rsidRDefault="00D97B9A" w:rsidP="001B17C1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B049" w14:textId="3324587B" w:rsidR="001B17C1" w:rsidRPr="00D97B9A" w:rsidRDefault="001B17C1" w:rsidP="001B17C1">
            <w:pPr>
              <w:rPr>
                <w:lang w:val="en-US"/>
              </w:rPr>
            </w:pPr>
          </w:p>
        </w:tc>
      </w:tr>
      <w:tr w:rsidR="001B17C1" w:rsidRPr="001B17C1" w14:paraId="38B8BAC4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88D7B" w14:textId="45A3D05C" w:rsidR="001B17C1" w:rsidRPr="00D97B9A" w:rsidRDefault="001B17C1" w:rsidP="001B17C1">
            <w:pPr>
              <w:rPr>
                <w:lang w:val="en-US"/>
              </w:rPr>
            </w:pP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88D6F" w14:textId="57F57390" w:rsidR="001B17C1" w:rsidRPr="00D97B9A" w:rsidRDefault="00D97B9A" w:rsidP="001B17C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write_date_time</w:t>
            </w:r>
            <w:proofErr w:type="spellEnd"/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6CECB" w14:textId="314B36CA" w:rsidR="001B17C1" w:rsidRPr="00D97B9A" w:rsidRDefault="00D97B9A" w:rsidP="001B17C1">
            <w:proofErr w:type="spellStart"/>
            <w:r w:rsidRPr="00D97B9A">
              <w:t>timestamptz</w:t>
            </w:r>
            <w:proofErr w:type="spellEnd"/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7F1B3" w14:textId="2FF48CBA" w:rsidR="001B17C1" w:rsidRPr="00D97B9A" w:rsidRDefault="00D97B9A" w:rsidP="001B17C1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04376" w14:textId="5902AF5C" w:rsidR="00D97B9A" w:rsidRPr="00D97B9A" w:rsidRDefault="00D97B9A" w:rsidP="00D97B9A">
            <w:pPr>
              <w:jc w:val="center"/>
              <w:rPr>
                <w:lang w:val="en-US"/>
              </w:rPr>
            </w:pPr>
            <w:r>
              <w:t xml:space="preserve">По умолчанию: </w:t>
            </w:r>
            <w:proofErr w:type="gramStart"/>
            <w:r>
              <w:rPr>
                <w:lang w:val="en-US"/>
              </w:rPr>
              <w:t>now(</w:t>
            </w:r>
            <w:proofErr w:type="gramEnd"/>
            <w:r>
              <w:rPr>
                <w:lang w:val="en-US"/>
              </w:rPr>
              <w:t>)</w:t>
            </w:r>
          </w:p>
        </w:tc>
      </w:tr>
      <w:tr w:rsidR="00D97B9A" w:rsidRPr="001B17C1" w14:paraId="376BBCF0" w14:textId="77777777" w:rsidTr="00D97B9A">
        <w:trPr>
          <w:trHeight w:val="4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DB642" w14:textId="77777777" w:rsidR="00D97B9A" w:rsidRPr="00D97B9A" w:rsidRDefault="00D97B9A" w:rsidP="001B17C1">
            <w:pPr>
              <w:rPr>
                <w:lang w:val="en-US"/>
              </w:rPr>
            </w:pP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5B694" w14:textId="6E01C972" w:rsidR="00D97B9A" w:rsidRDefault="00D97B9A" w:rsidP="001B17C1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A12E0" w14:textId="0CFA4F07" w:rsidR="00D97B9A" w:rsidRPr="00D97B9A" w:rsidRDefault="00D97B9A" w:rsidP="001B17C1">
            <w:proofErr w:type="spellStart"/>
            <w:proofErr w:type="gramStart"/>
            <w:r w:rsidRPr="00D97B9A">
              <w:t>varchar</w:t>
            </w:r>
            <w:proofErr w:type="spellEnd"/>
            <w:r w:rsidRPr="00D97B9A">
              <w:t>(</w:t>
            </w:r>
            <w:proofErr w:type="gramEnd"/>
            <w:r w:rsidRPr="00D97B9A">
              <w:t>50)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2DD50" w14:textId="18262532" w:rsidR="00D97B9A" w:rsidRDefault="00D97B9A" w:rsidP="001B17C1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119E8" w14:textId="77777777" w:rsidR="00D97B9A" w:rsidRDefault="00D97B9A" w:rsidP="00D97B9A">
            <w:pPr>
              <w:jc w:val="center"/>
            </w:pPr>
          </w:p>
        </w:tc>
      </w:tr>
    </w:tbl>
    <w:p w14:paraId="21E1D430" w14:textId="77777777" w:rsidR="001B17C1" w:rsidRPr="00D160AE" w:rsidRDefault="001B17C1" w:rsidP="00D160AE">
      <w:pPr>
        <w:pStyle w:val="a3"/>
      </w:pPr>
    </w:p>
    <w:p w14:paraId="47FD4EAA" w14:textId="1AF74A4F" w:rsidR="004D2CE9" w:rsidRPr="00F31BF1" w:rsidRDefault="002334A3" w:rsidP="002D464A">
      <w:pPr>
        <w:pStyle w:val="a3"/>
      </w:pPr>
      <w:r>
        <w:t xml:space="preserve">Для создания таблиц БД и ограничений целостности требуется выполнить соответствующие </w:t>
      </w:r>
      <w:r>
        <w:rPr>
          <w:lang w:val="en-US"/>
        </w:rPr>
        <w:t>DDL</w:t>
      </w:r>
      <w:r w:rsidRPr="002334A3">
        <w:t xml:space="preserve"> </w:t>
      </w:r>
      <w:r>
        <w:t xml:space="preserve">команды. Код создания таблицы </w:t>
      </w:r>
      <w:r>
        <w:rPr>
          <w:lang w:val="en-US"/>
        </w:rPr>
        <w:t>reading</w:t>
      </w:r>
      <w:r w:rsidRPr="00B271DB">
        <w:t>_</w:t>
      </w:r>
      <w:r>
        <w:rPr>
          <w:lang w:val="en-US"/>
        </w:rPr>
        <w:t>log</w:t>
      </w:r>
      <w:r>
        <w:t xml:space="preserve"> представлен листингом 1.</w:t>
      </w:r>
    </w:p>
    <w:p w14:paraId="5BBFAF5D" w14:textId="5D41C397" w:rsidR="009171D5" w:rsidRDefault="009171D5" w:rsidP="002F0AE5">
      <w:pPr>
        <w:pStyle w:val="aff2"/>
      </w:pPr>
      <w:r>
        <w:t xml:space="preserve">Листинг 1 – </w:t>
      </w:r>
      <w:r>
        <w:rPr>
          <w:lang w:val="en-US"/>
        </w:rPr>
        <w:t>SQL</w:t>
      </w:r>
      <w:r w:rsidRPr="009171D5">
        <w:t>-</w:t>
      </w:r>
      <w:r>
        <w:t xml:space="preserve">запрос для создания таблицы </w:t>
      </w:r>
      <w:r w:rsidR="0080372D" w:rsidRPr="00B369F0">
        <w:rPr>
          <w:lang w:val="en-US"/>
        </w:rPr>
        <w:t>reading</w:t>
      </w:r>
      <w:r w:rsidR="0080372D" w:rsidRPr="0080372D">
        <w:t>_</w:t>
      </w:r>
      <w:r w:rsidR="0080372D" w:rsidRPr="00B369F0">
        <w:rPr>
          <w:lang w:val="en-US"/>
        </w:rPr>
        <w:t>log</w:t>
      </w:r>
    </w:p>
    <w:p w14:paraId="63B77A4B" w14:textId="63FD8CCB" w:rsidR="009171D5" w:rsidRPr="009171D5" w:rsidRDefault="009171D5" w:rsidP="00D51EAF">
      <w:pPr>
        <w:pStyle w:val="aff0"/>
      </w:pPr>
      <w:r w:rsidRPr="009171D5">
        <w:t xml:space="preserve">--Создание таблицы </w:t>
      </w:r>
      <w:r w:rsidR="00B369F0" w:rsidRPr="00B369F0">
        <w:rPr>
          <w:lang w:val="en-US"/>
        </w:rPr>
        <w:t>reading</w:t>
      </w:r>
      <w:r w:rsidR="00B369F0" w:rsidRPr="00B369F0">
        <w:t>_</w:t>
      </w:r>
      <w:r w:rsidR="00B369F0" w:rsidRPr="00B369F0">
        <w:rPr>
          <w:lang w:val="en-US"/>
        </w:rPr>
        <w:t>log</w:t>
      </w:r>
      <w:r w:rsidR="00B369F0" w:rsidRPr="00B369F0">
        <w:t xml:space="preserve"> </w:t>
      </w:r>
      <w:r w:rsidRPr="009171D5">
        <w:t>с полями и первичным ключом</w:t>
      </w:r>
    </w:p>
    <w:p w14:paraId="46EA30F1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 xml:space="preserve">CREATE TABLE </w:t>
      </w:r>
      <w:proofErr w:type="spellStart"/>
      <w:proofErr w:type="gramStart"/>
      <w:r w:rsidRPr="00B369F0">
        <w:rPr>
          <w:lang w:val="en-US"/>
        </w:rPr>
        <w:t>public.reading</w:t>
      </w:r>
      <w:proofErr w:type="gramEnd"/>
      <w:r w:rsidRPr="00B369F0">
        <w:rPr>
          <w:lang w:val="en-US"/>
        </w:rPr>
        <w:t>_log</w:t>
      </w:r>
      <w:proofErr w:type="spellEnd"/>
      <w:r w:rsidRPr="00B369F0">
        <w:rPr>
          <w:lang w:val="en-US"/>
        </w:rPr>
        <w:t xml:space="preserve"> (</w:t>
      </w:r>
    </w:p>
    <w:p w14:paraId="21645C9A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ab/>
      </w:r>
      <w:proofErr w:type="spellStart"/>
      <w:r w:rsidRPr="00B369F0">
        <w:rPr>
          <w:lang w:val="en-US"/>
        </w:rPr>
        <w:t>reading_log_id</w:t>
      </w:r>
      <w:proofErr w:type="spellEnd"/>
      <w:r w:rsidRPr="00B369F0">
        <w:rPr>
          <w:lang w:val="en-US"/>
        </w:rPr>
        <w:t xml:space="preserve"> serial4 NOT NULL,</w:t>
      </w:r>
    </w:p>
    <w:p w14:paraId="22414BA0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ab/>
      </w:r>
      <w:proofErr w:type="spellStart"/>
      <w:r w:rsidRPr="00B369F0">
        <w:rPr>
          <w:lang w:val="en-US"/>
        </w:rPr>
        <w:t>equipment_id</w:t>
      </w:r>
      <w:proofErr w:type="spellEnd"/>
      <w:r w:rsidRPr="00B369F0">
        <w:rPr>
          <w:lang w:val="en-US"/>
        </w:rPr>
        <w:t xml:space="preserve"> int4 NOT NULL,</w:t>
      </w:r>
    </w:p>
    <w:p w14:paraId="3DFEFE22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ab/>
      </w:r>
      <w:proofErr w:type="spellStart"/>
      <w:r w:rsidRPr="00B369F0">
        <w:rPr>
          <w:lang w:val="en-US"/>
        </w:rPr>
        <w:t>status_id</w:t>
      </w:r>
      <w:proofErr w:type="spellEnd"/>
      <w:r w:rsidRPr="00B369F0">
        <w:rPr>
          <w:lang w:val="en-US"/>
        </w:rPr>
        <w:t xml:space="preserve"> int4 NOT NULL,</w:t>
      </w:r>
    </w:p>
    <w:p w14:paraId="7A68435A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ab/>
      </w:r>
      <w:proofErr w:type="spellStart"/>
      <w:r w:rsidRPr="00B369F0">
        <w:rPr>
          <w:lang w:val="en-US"/>
        </w:rPr>
        <w:t>reading_type_id</w:t>
      </w:r>
      <w:proofErr w:type="spellEnd"/>
      <w:r w:rsidRPr="00B369F0">
        <w:rPr>
          <w:lang w:val="en-US"/>
        </w:rPr>
        <w:t xml:space="preserve"> int4 NOT NULL,</w:t>
      </w:r>
    </w:p>
    <w:p w14:paraId="0CECCE35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ab/>
      </w:r>
      <w:proofErr w:type="spellStart"/>
      <w:r w:rsidRPr="00B369F0">
        <w:rPr>
          <w:lang w:val="en-US"/>
        </w:rPr>
        <w:t>write_date_time</w:t>
      </w:r>
      <w:proofErr w:type="spellEnd"/>
      <w:r w:rsidRPr="00B369F0">
        <w:rPr>
          <w:lang w:val="en-US"/>
        </w:rPr>
        <w:t xml:space="preserve"> </w:t>
      </w:r>
      <w:proofErr w:type="spellStart"/>
      <w:r w:rsidRPr="00B369F0">
        <w:rPr>
          <w:lang w:val="en-US"/>
        </w:rPr>
        <w:t>timestamptz</w:t>
      </w:r>
      <w:proofErr w:type="spellEnd"/>
      <w:r w:rsidRPr="00B369F0">
        <w:rPr>
          <w:lang w:val="en-US"/>
        </w:rPr>
        <w:t xml:space="preserve"> DEFAULT </w:t>
      </w:r>
      <w:proofErr w:type="gramStart"/>
      <w:r w:rsidRPr="00B369F0">
        <w:rPr>
          <w:lang w:val="en-US"/>
        </w:rPr>
        <w:t>now(</w:t>
      </w:r>
      <w:proofErr w:type="gramEnd"/>
      <w:r w:rsidRPr="00B369F0">
        <w:rPr>
          <w:lang w:val="en-US"/>
        </w:rPr>
        <w:t>) NOT NULL,</w:t>
      </w:r>
    </w:p>
    <w:p w14:paraId="73AF7A21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ab/>
        <w:t xml:space="preserve">value </w:t>
      </w:r>
      <w:proofErr w:type="gramStart"/>
      <w:r w:rsidRPr="00B369F0">
        <w:rPr>
          <w:lang w:val="en-US"/>
        </w:rPr>
        <w:t>varchar(</w:t>
      </w:r>
      <w:proofErr w:type="gramEnd"/>
      <w:r w:rsidRPr="00B369F0">
        <w:rPr>
          <w:lang w:val="en-US"/>
        </w:rPr>
        <w:t>50) NOT NULL,</w:t>
      </w:r>
    </w:p>
    <w:p w14:paraId="2DED2AA4" w14:textId="77777777" w:rsidR="00B369F0" w:rsidRPr="00B369F0" w:rsidRDefault="00B369F0" w:rsidP="00B369F0">
      <w:pPr>
        <w:pStyle w:val="aff0"/>
        <w:rPr>
          <w:lang w:val="en-US"/>
        </w:rPr>
      </w:pPr>
      <w:r w:rsidRPr="00B369F0">
        <w:rPr>
          <w:lang w:val="en-US"/>
        </w:rPr>
        <w:tab/>
        <w:t xml:space="preserve">CONSTRAINT </w:t>
      </w:r>
      <w:proofErr w:type="spellStart"/>
      <w:r w:rsidRPr="00B369F0">
        <w:rPr>
          <w:lang w:val="en-US"/>
        </w:rPr>
        <w:t>reading_log_pkey</w:t>
      </w:r>
      <w:proofErr w:type="spellEnd"/>
      <w:r w:rsidRPr="00B369F0">
        <w:rPr>
          <w:lang w:val="en-US"/>
        </w:rPr>
        <w:t xml:space="preserve"> PRIMARY KEY (</w:t>
      </w:r>
      <w:proofErr w:type="spellStart"/>
      <w:r w:rsidRPr="00B369F0">
        <w:rPr>
          <w:lang w:val="en-US"/>
        </w:rPr>
        <w:t>reading_log_id</w:t>
      </w:r>
      <w:proofErr w:type="spellEnd"/>
      <w:r w:rsidRPr="00B369F0">
        <w:rPr>
          <w:lang w:val="en-US"/>
        </w:rPr>
        <w:t>)</w:t>
      </w:r>
    </w:p>
    <w:p w14:paraId="439DCCF5" w14:textId="1F913A09" w:rsidR="00B369F0" w:rsidRPr="00B369F0" w:rsidRDefault="00B369F0" w:rsidP="00B369F0">
      <w:pPr>
        <w:pStyle w:val="aff0"/>
      </w:pPr>
      <w:r w:rsidRPr="00B369F0">
        <w:t>);</w:t>
      </w:r>
    </w:p>
    <w:p w14:paraId="22322A97" w14:textId="1BEA7AB7" w:rsidR="00B369F0" w:rsidRDefault="00B369F0" w:rsidP="00F85633">
      <w:pPr>
        <w:pStyle w:val="a3"/>
      </w:pPr>
      <w:r>
        <w:t xml:space="preserve">Для заполнения таблиц данными требуется выполнить соответствующие </w:t>
      </w:r>
      <w:r w:rsidRPr="00B369F0">
        <w:t>DML-команд</w:t>
      </w:r>
      <w:r>
        <w:t>ы</w:t>
      </w:r>
      <w:r w:rsidR="0080372D" w:rsidRPr="0080372D">
        <w:t xml:space="preserve">. </w:t>
      </w:r>
      <w:r w:rsidR="0080372D">
        <w:t xml:space="preserve">Код для заполнения таблицы </w:t>
      </w:r>
      <w:proofErr w:type="spellStart"/>
      <w:r w:rsidR="0080372D" w:rsidRPr="00F85633">
        <w:t>reading</w:t>
      </w:r>
      <w:r w:rsidR="0080372D">
        <w:t>_</w:t>
      </w:r>
      <w:r w:rsidR="0080372D" w:rsidRPr="00F85633">
        <w:t>log</w:t>
      </w:r>
      <w:proofErr w:type="spellEnd"/>
      <w:r w:rsidR="0080372D" w:rsidRPr="00F85633">
        <w:t xml:space="preserve"> </w:t>
      </w:r>
      <w:r w:rsidR="0080372D">
        <w:t>представлен листингом 2.</w:t>
      </w:r>
    </w:p>
    <w:p w14:paraId="7AAFF3FE" w14:textId="77777777" w:rsidR="002D464A" w:rsidRDefault="002D464A" w:rsidP="00F85633">
      <w:pPr>
        <w:pStyle w:val="a3"/>
      </w:pPr>
    </w:p>
    <w:p w14:paraId="163FF02D" w14:textId="77777777" w:rsidR="002D464A" w:rsidRDefault="002D464A" w:rsidP="00F85633">
      <w:pPr>
        <w:pStyle w:val="a3"/>
      </w:pPr>
    </w:p>
    <w:p w14:paraId="67AC4934" w14:textId="68342021" w:rsidR="0080372D" w:rsidRDefault="0080372D" w:rsidP="0080372D">
      <w:pPr>
        <w:pStyle w:val="aff2"/>
      </w:pPr>
      <w:r>
        <w:lastRenderedPageBreak/>
        <w:t xml:space="preserve">Листинг 2 – </w:t>
      </w:r>
      <w:r>
        <w:rPr>
          <w:lang w:val="en-US"/>
        </w:rPr>
        <w:t>SQL</w:t>
      </w:r>
      <w:r w:rsidRPr="009171D5">
        <w:t>-</w:t>
      </w:r>
      <w:r>
        <w:t xml:space="preserve">запрос для заполнения таблицы </w:t>
      </w:r>
      <w:r w:rsidRPr="00B369F0">
        <w:rPr>
          <w:lang w:val="en-US"/>
        </w:rPr>
        <w:t>reading</w:t>
      </w:r>
      <w:r w:rsidRPr="0080372D">
        <w:t>_</w:t>
      </w:r>
      <w:r w:rsidRPr="00B369F0">
        <w:rPr>
          <w:lang w:val="en-US"/>
        </w:rPr>
        <w:t>log</w:t>
      </w:r>
    </w:p>
    <w:p w14:paraId="5781453A" w14:textId="692BB404" w:rsidR="0080372D" w:rsidRPr="0080372D" w:rsidRDefault="0080372D" w:rsidP="0080372D">
      <w:pPr>
        <w:pStyle w:val="aff0"/>
      </w:pPr>
      <w:r w:rsidRPr="0080372D">
        <w:t>--</w:t>
      </w:r>
      <w:r>
        <w:t>Заполнение</w:t>
      </w:r>
      <w:r w:rsidRPr="0080372D">
        <w:t xml:space="preserve"> </w:t>
      </w:r>
      <w:r w:rsidRPr="009171D5">
        <w:t>таблицы</w:t>
      </w:r>
      <w:r w:rsidRPr="0080372D">
        <w:t xml:space="preserve"> </w:t>
      </w:r>
      <w:r w:rsidRPr="00B369F0">
        <w:rPr>
          <w:lang w:val="en-US"/>
        </w:rPr>
        <w:t>reading</w:t>
      </w:r>
      <w:r w:rsidRPr="0080372D">
        <w:t>_</w:t>
      </w:r>
      <w:r w:rsidRPr="00B369F0">
        <w:rPr>
          <w:lang w:val="en-US"/>
        </w:rPr>
        <w:t>log</w:t>
      </w:r>
      <w:r w:rsidRPr="0080372D">
        <w:t xml:space="preserve"> </w:t>
      </w:r>
      <w:r>
        <w:t>с учетом значения по умолчанию</w:t>
      </w:r>
    </w:p>
    <w:p w14:paraId="41327C94" w14:textId="77777777" w:rsidR="0080372D" w:rsidRPr="0080372D" w:rsidRDefault="0080372D" w:rsidP="0080372D">
      <w:pPr>
        <w:pStyle w:val="aff0"/>
        <w:rPr>
          <w:lang w:val="en-US"/>
        </w:rPr>
      </w:pPr>
      <w:r w:rsidRPr="0080372D">
        <w:rPr>
          <w:lang w:val="en-US"/>
        </w:rPr>
        <w:t xml:space="preserve">INSERT INTO </w:t>
      </w:r>
      <w:proofErr w:type="spellStart"/>
      <w:proofErr w:type="gramStart"/>
      <w:r w:rsidRPr="0080372D">
        <w:rPr>
          <w:lang w:val="en-US"/>
        </w:rPr>
        <w:t>public.reading</w:t>
      </w:r>
      <w:proofErr w:type="gramEnd"/>
      <w:r w:rsidRPr="0080372D">
        <w:rPr>
          <w:lang w:val="en-US"/>
        </w:rPr>
        <w:t>_log</w:t>
      </w:r>
      <w:proofErr w:type="spellEnd"/>
    </w:p>
    <w:p w14:paraId="48E21E05" w14:textId="6FE6A1E4" w:rsidR="0080372D" w:rsidRPr="0080372D" w:rsidRDefault="0080372D" w:rsidP="0080372D">
      <w:pPr>
        <w:pStyle w:val="aff0"/>
        <w:rPr>
          <w:lang w:val="en-US"/>
        </w:rPr>
      </w:pPr>
      <w:r w:rsidRPr="0080372D">
        <w:rPr>
          <w:lang w:val="en-US"/>
        </w:rPr>
        <w:t>(</w:t>
      </w:r>
      <w:proofErr w:type="spellStart"/>
      <w:r w:rsidRPr="0080372D">
        <w:rPr>
          <w:lang w:val="en-US"/>
        </w:rPr>
        <w:t>equipment_id</w:t>
      </w:r>
      <w:proofErr w:type="spellEnd"/>
      <w:r w:rsidRPr="0080372D">
        <w:rPr>
          <w:lang w:val="en-US"/>
        </w:rPr>
        <w:t xml:space="preserve">, </w:t>
      </w:r>
      <w:proofErr w:type="spellStart"/>
      <w:r w:rsidRPr="0080372D">
        <w:rPr>
          <w:lang w:val="en-US"/>
        </w:rPr>
        <w:t>status_id</w:t>
      </w:r>
      <w:proofErr w:type="spellEnd"/>
      <w:r w:rsidRPr="0080372D">
        <w:rPr>
          <w:lang w:val="en-US"/>
        </w:rPr>
        <w:t xml:space="preserve">, </w:t>
      </w:r>
      <w:proofErr w:type="spellStart"/>
      <w:r w:rsidRPr="0080372D">
        <w:rPr>
          <w:lang w:val="en-US"/>
        </w:rPr>
        <w:t>reading_type_id</w:t>
      </w:r>
      <w:proofErr w:type="spellEnd"/>
      <w:r w:rsidRPr="0080372D">
        <w:rPr>
          <w:lang w:val="en-US"/>
        </w:rPr>
        <w:t>, value)</w:t>
      </w:r>
    </w:p>
    <w:p w14:paraId="5321FCAB" w14:textId="77777777" w:rsidR="000348DB" w:rsidRPr="004A24BC" w:rsidRDefault="0080372D" w:rsidP="004669FC">
      <w:pPr>
        <w:pStyle w:val="aff0"/>
      </w:pPr>
      <w:r w:rsidRPr="0080372D">
        <w:rPr>
          <w:lang w:val="en-US"/>
        </w:rPr>
        <w:t>VALUES</w:t>
      </w:r>
    </w:p>
    <w:p w14:paraId="26B18778" w14:textId="14B9DC2F" w:rsidR="004669FC" w:rsidRPr="004A24BC" w:rsidRDefault="000348DB" w:rsidP="004669FC">
      <w:pPr>
        <w:pStyle w:val="aff0"/>
      </w:pPr>
      <w:r w:rsidRPr="004A24BC">
        <w:tab/>
        <w:t xml:space="preserve"> </w:t>
      </w:r>
      <w:r w:rsidR="0080372D" w:rsidRPr="004A24BC">
        <w:t>(</w:t>
      </w:r>
      <w:r w:rsidRPr="004A24BC">
        <w:t>8</w:t>
      </w:r>
      <w:r w:rsidR="0080372D" w:rsidRPr="004A24BC">
        <w:t>, 1, 1</w:t>
      </w:r>
      <w:r w:rsidRPr="004A24BC">
        <w:t>1</w:t>
      </w:r>
      <w:r w:rsidR="0080372D" w:rsidRPr="004A24BC">
        <w:t>, '20.6')</w:t>
      </w:r>
      <w:r w:rsidR="004669FC" w:rsidRPr="004A24BC">
        <w:t>,</w:t>
      </w:r>
    </w:p>
    <w:p w14:paraId="3B59DF76" w14:textId="4387AED6" w:rsidR="0080372D" w:rsidRPr="004A24BC" w:rsidRDefault="000348DB" w:rsidP="0080372D">
      <w:pPr>
        <w:pStyle w:val="aff0"/>
      </w:pPr>
      <w:r w:rsidRPr="004A24BC">
        <w:tab/>
        <w:t xml:space="preserve"> </w:t>
      </w:r>
      <w:r w:rsidR="004669FC" w:rsidRPr="004A24BC">
        <w:t>(</w:t>
      </w:r>
      <w:r w:rsidRPr="004A24BC">
        <w:t>8</w:t>
      </w:r>
      <w:r w:rsidR="004669FC" w:rsidRPr="004A24BC">
        <w:t xml:space="preserve">, 1, </w:t>
      </w:r>
      <w:r w:rsidRPr="004A24BC">
        <w:t>1</w:t>
      </w:r>
      <w:r w:rsidR="004669FC" w:rsidRPr="004A24BC">
        <w:t>2, '</w:t>
      </w:r>
      <w:r w:rsidR="004669FC">
        <w:rPr>
          <w:lang w:val="en-US"/>
        </w:rPr>
        <w:t>ON</w:t>
      </w:r>
      <w:r w:rsidR="004669FC" w:rsidRPr="004A24BC">
        <w:t>');</w:t>
      </w:r>
    </w:p>
    <w:p w14:paraId="6171D95A" w14:textId="1CE693B7" w:rsidR="0080372D" w:rsidRDefault="00F85633" w:rsidP="00F85633">
      <w:pPr>
        <w:pStyle w:val="a3"/>
      </w:pPr>
      <w:r>
        <w:t>Для решения поставленных задач требуется создать следующие представления:</w:t>
      </w:r>
    </w:p>
    <w:p w14:paraId="17873F13" w14:textId="69C948A0" w:rsidR="00F85633" w:rsidRDefault="00F85633" w:rsidP="00327A6B">
      <w:pPr>
        <w:pStyle w:val="a1"/>
      </w:pPr>
      <w:r>
        <w:t>представление</w:t>
      </w:r>
      <w:r w:rsidRPr="00F85633">
        <w:t xml:space="preserve"> </w:t>
      </w:r>
      <w:r w:rsidRPr="00F85633">
        <w:rPr>
          <w:lang w:val="en-US"/>
        </w:rPr>
        <w:t>view</w:t>
      </w:r>
      <w:r w:rsidRPr="00F85633">
        <w:t>_</w:t>
      </w:r>
      <w:r w:rsidRPr="00F85633">
        <w:rPr>
          <w:lang w:val="en-US"/>
        </w:rPr>
        <w:t>latest</w:t>
      </w:r>
      <w:r w:rsidRPr="00F85633">
        <w:t>_</w:t>
      </w:r>
      <w:r w:rsidRPr="00F85633">
        <w:rPr>
          <w:lang w:val="en-US"/>
        </w:rPr>
        <w:t>equipment</w:t>
      </w:r>
      <w:r w:rsidRPr="00F85633">
        <w:t>_</w:t>
      </w:r>
      <w:r w:rsidRPr="00F85633">
        <w:rPr>
          <w:lang w:val="en-US"/>
        </w:rPr>
        <w:t>readings</w:t>
      </w:r>
      <w:r w:rsidRPr="00F85633">
        <w:t xml:space="preserve">, </w:t>
      </w:r>
      <w:r>
        <w:t>возвращающее</w:t>
      </w:r>
      <w:r w:rsidRPr="00F85633">
        <w:t xml:space="preserve"> </w:t>
      </w:r>
      <w:r>
        <w:t>последние логи для каждого оборудования;</w:t>
      </w:r>
    </w:p>
    <w:p w14:paraId="55A20484" w14:textId="18A5D342" w:rsidR="00F85633" w:rsidRDefault="00F85633" w:rsidP="00327A6B">
      <w:pPr>
        <w:pStyle w:val="a1"/>
      </w:pPr>
      <w:r>
        <w:t>представление</w:t>
      </w:r>
      <w:r w:rsidR="00AB3237">
        <w:t xml:space="preserve"> </w:t>
      </w:r>
      <w:r w:rsidR="00AB3237" w:rsidRPr="00AB3237">
        <w:rPr>
          <w:lang w:val="en-US"/>
        </w:rPr>
        <w:t>view</w:t>
      </w:r>
      <w:r w:rsidR="00AB3237" w:rsidRPr="00AB3237">
        <w:t>_</w:t>
      </w:r>
      <w:r w:rsidR="00AB3237" w:rsidRPr="00AB3237">
        <w:rPr>
          <w:lang w:val="en-US"/>
        </w:rPr>
        <w:t>new</w:t>
      </w:r>
      <w:r w:rsidR="00AB3237" w:rsidRPr="00AB3237">
        <w:t>_</w:t>
      </w:r>
      <w:r w:rsidR="00AB3237" w:rsidRPr="00AB3237">
        <w:rPr>
          <w:lang w:val="en-US"/>
        </w:rPr>
        <w:t>equipment</w:t>
      </w:r>
      <w:r w:rsidR="00AB3237">
        <w:t>, возвращающее список оборудования с именем «</w:t>
      </w:r>
      <w:r w:rsidR="00AB3237" w:rsidRPr="00AB3237">
        <w:t>New Equipment</w:t>
      </w:r>
      <w:r w:rsidR="00AB3237">
        <w:t>»</w:t>
      </w:r>
      <w:r w:rsidR="004A24BC">
        <w:t xml:space="preserve"> (Код создания представления показан в листинге 3)</w:t>
      </w:r>
      <w:r w:rsidR="00AB3237">
        <w:t>.</w:t>
      </w:r>
    </w:p>
    <w:p w14:paraId="2847609C" w14:textId="2FAD86AF" w:rsidR="004A24BC" w:rsidRDefault="004A24BC" w:rsidP="004A24BC">
      <w:pPr>
        <w:pStyle w:val="aff2"/>
      </w:pPr>
      <w:r>
        <w:t xml:space="preserve">Листинг </w:t>
      </w:r>
      <w:r>
        <w:t>3</w:t>
      </w:r>
      <w:r>
        <w:t xml:space="preserve"> – </w:t>
      </w:r>
      <w:r>
        <w:rPr>
          <w:lang w:val="en-US"/>
        </w:rPr>
        <w:t>SQL</w:t>
      </w:r>
      <w:r w:rsidRPr="009171D5">
        <w:t>-</w:t>
      </w:r>
      <w:r>
        <w:t xml:space="preserve">запрос для </w:t>
      </w:r>
      <w:r>
        <w:t>создания</w:t>
      </w:r>
      <w:r>
        <w:t xml:space="preserve"> </w:t>
      </w:r>
      <w:r>
        <w:t>представления</w:t>
      </w:r>
      <w:r>
        <w:t xml:space="preserve"> </w:t>
      </w:r>
      <w:r w:rsidRPr="00AB3237">
        <w:rPr>
          <w:lang w:val="en-US"/>
        </w:rPr>
        <w:t>view</w:t>
      </w:r>
      <w:r w:rsidRPr="00AB3237">
        <w:t>_</w:t>
      </w:r>
      <w:r w:rsidRPr="00AB3237">
        <w:rPr>
          <w:lang w:val="en-US"/>
        </w:rPr>
        <w:t>new</w:t>
      </w:r>
      <w:r w:rsidRPr="00AB3237">
        <w:t>_</w:t>
      </w:r>
      <w:r w:rsidRPr="00AB3237">
        <w:rPr>
          <w:lang w:val="en-US"/>
        </w:rPr>
        <w:t>equipment</w:t>
      </w:r>
    </w:p>
    <w:p w14:paraId="7BB09849" w14:textId="77777777" w:rsidR="00B9575A" w:rsidRDefault="004A24BC" w:rsidP="004A24BC">
      <w:pPr>
        <w:pStyle w:val="aff0"/>
      </w:pPr>
      <w:r w:rsidRPr="0080372D">
        <w:t>--</w:t>
      </w:r>
      <w:r w:rsidR="005F301F">
        <w:t xml:space="preserve">Выборка всего оборудования с названием </w:t>
      </w:r>
      <w:r w:rsidR="005F301F" w:rsidRPr="00AB3237">
        <w:t>New Equipment</w:t>
      </w:r>
      <w:r w:rsidR="005F301F" w:rsidRPr="005F301F">
        <w:t xml:space="preserve"> </w:t>
      </w:r>
      <w:r w:rsidR="005F301F">
        <w:t>из</w:t>
      </w:r>
    </w:p>
    <w:p w14:paraId="55520E99" w14:textId="2065C7D9" w:rsidR="004A24BC" w:rsidRPr="005F301F" w:rsidRDefault="005F301F" w:rsidP="004A24BC">
      <w:pPr>
        <w:pStyle w:val="aff0"/>
      </w:pPr>
      <w:r>
        <w:t xml:space="preserve">--таблицы </w:t>
      </w:r>
      <w:r w:rsidRPr="004A24BC">
        <w:rPr>
          <w:lang w:val="en-US"/>
        </w:rPr>
        <w:t>equipment</w:t>
      </w:r>
    </w:p>
    <w:p w14:paraId="6BDA4630" w14:textId="77777777" w:rsidR="004A24BC" w:rsidRPr="004A24BC" w:rsidRDefault="004A24BC" w:rsidP="004A24BC">
      <w:pPr>
        <w:pStyle w:val="aff0"/>
        <w:rPr>
          <w:lang w:val="en-US"/>
        </w:rPr>
      </w:pPr>
      <w:r w:rsidRPr="004A24BC">
        <w:rPr>
          <w:lang w:val="en-US"/>
        </w:rPr>
        <w:t xml:space="preserve">CREATE OR REPLACE VIEW </w:t>
      </w:r>
      <w:proofErr w:type="spellStart"/>
      <w:r w:rsidRPr="004A24BC">
        <w:rPr>
          <w:lang w:val="en-US"/>
        </w:rPr>
        <w:t>view_new_equipment</w:t>
      </w:r>
      <w:proofErr w:type="spellEnd"/>
      <w:r w:rsidRPr="004A24BC">
        <w:rPr>
          <w:lang w:val="en-US"/>
        </w:rPr>
        <w:t xml:space="preserve"> AS</w:t>
      </w:r>
    </w:p>
    <w:p w14:paraId="2FC38EA2" w14:textId="77777777" w:rsidR="004A24BC" w:rsidRPr="004A24BC" w:rsidRDefault="004A24BC" w:rsidP="004A24BC">
      <w:pPr>
        <w:pStyle w:val="aff0"/>
        <w:rPr>
          <w:lang w:val="en-US"/>
        </w:rPr>
      </w:pPr>
      <w:r w:rsidRPr="004A24BC">
        <w:rPr>
          <w:lang w:val="en-US"/>
        </w:rPr>
        <w:t>SELECT *</w:t>
      </w:r>
    </w:p>
    <w:p w14:paraId="7C43A59B" w14:textId="77777777" w:rsidR="004A24BC" w:rsidRPr="004A24BC" w:rsidRDefault="004A24BC" w:rsidP="004A24BC">
      <w:pPr>
        <w:pStyle w:val="aff0"/>
        <w:rPr>
          <w:lang w:val="en-US"/>
        </w:rPr>
      </w:pPr>
      <w:r w:rsidRPr="004A24BC">
        <w:rPr>
          <w:lang w:val="en-US"/>
        </w:rPr>
        <w:t>FROM equipment</w:t>
      </w:r>
    </w:p>
    <w:p w14:paraId="765D2628" w14:textId="1A2B6692" w:rsidR="004A24BC" w:rsidRPr="004A24BC" w:rsidRDefault="004A24BC" w:rsidP="004A24BC">
      <w:pPr>
        <w:pStyle w:val="aff0"/>
      </w:pPr>
      <w:r w:rsidRPr="004A24BC">
        <w:rPr>
          <w:lang w:val="en-US"/>
        </w:rPr>
        <w:t>WHERE name = 'New Equipment';</w:t>
      </w:r>
    </w:p>
    <w:p w14:paraId="0E3552F0" w14:textId="7A757D39" w:rsidR="00327A6B" w:rsidRDefault="00327A6B" w:rsidP="00327A6B">
      <w:pPr>
        <w:pStyle w:val="a3"/>
      </w:pPr>
      <w:r>
        <w:t xml:space="preserve">Для решения поставленных задач требуется создать следующие </w:t>
      </w:r>
      <w:r>
        <w:t>подпрограммы</w:t>
      </w:r>
      <w:r>
        <w:t>:</w:t>
      </w:r>
    </w:p>
    <w:p w14:paraId="2EBB7A5C" w14:textId="240FFFFE" w:rsidR="00327A6B" w:rsidRDefault="00327A6B" w:rsidP="002D464A">
      <w:pPr>
        <w:pStyle w:val="a1"/>
      </w:pPr>
      <w:r>
        <w:t>хранимая процедура</w:t>
      </w:r>
      <w:r w:rsidRPr="00F85633">
        <w:t xml:space="preserve"> </w:t>
      </w:r>
      <w:r w:rsidRPr="00327A6B">
        <w:t>create_new_user</w:t>
      </w:r>
      <w:r w:rsidRPr="00F85633">
        <w:t>,</w:t>
      </w:r>
      <w:r>
        <w:t xml:space="preserve"> добавляющая нового пользователя на основе его данных</w:t>
      </w:r>
      <w:r w:rsidR="00426C5F">
        <w:t xml:space="preserve"> и названии роли</w:t>
      </w:r>
      <w:r>
        <w:t>;</w:t>
      </w:r>
    </w:p>
    <w:p w14:paraId="6951E599" w14:textId="2438B803" w:rsidR="00327A6B" w:rsidRDefault="00FA6295" w:rsidP="002D464A">
      <w:pPr>
        <w:pStyle w:val="a1"/>
      </w:pPr>
      <w:r>
        <w:t>табличная функция</w:t>
      </w:r>
      <w:r w:rsidR="00327A6B">
        <w:t xml:space="preserve"> </w:t>
      </w:r>
      <w:r w:rsidRPr="00FA6295">
        <w:t>get_equipment_logs</w:t>
      </w:r>
      <w:r w:rsidR="00327A6B">
        <w:t>, возвращающ</w:t>
      </w:r>
      <w:r>
        <w:t>ая</w:t>
      </w:r>
      <w:r w:rsidR="00327A6B">
        <w:t xml:space="preserve"> список </w:t>
      </w:r>
      <w:r w:rsidR="002C056F">
        <w:t>логов</w:t>
      </w:r>
      <w:r w:rsidR="00327A6B">
        <w:t xml:space="preserve"> </w:t>
      </w:r>
      <w:r w:rsidR="002C056F">
        <w:t xml:space="preserve">оборудования на основе его </w:t>
      </w:r>
      <w:r w:rsidR="002C056F">
        <w:rPr>
          <w:lang w:val="en-US"/>
        </w:rPr>
        <w:t>id</w:t>
      </w:r>
      <w:r w:rsidR="002C056F">
        <w:t xml:space="preserve"> (</w:t>
      </w:r>
      <w:r w:rsidR="00327A6B">
        <w:t xml:space="preserve">Код создания </w:t>
      </w:r>
      <w:r w:rsidR="002C056F">
        <w:t>табличн</w:t>
      </w:r>
      <w:r w:rsidR="002C056F">
        <w:t>ой</w:t>
      </w:r>
      <w:r w:rsidR="002C056F">
        <w:t xml:space="preserve"> функци</w:t>
      </w:r>
      <w:r w:rsidR="002C056F">
        <w:t xml:space="preserve">и </w:t>
      </w:r>
      <w:r w:rsidR="00327A6B">
        <w:t xml:space="preserve">показан в листинге </w:t>
      </w:r>
      <w:r w:rsidR="002C056F">
        <w:t>4</w:t>
      </w:r>
      <w:r w:rsidR="00327A6B">
        <w:t>).</w:t>
      </w:r>
    </w:p>
    <w:p w14:paraId="7604FCC8" w14:textId="2DAFD49B" w:rsidR="002C056F" w:rsidRDefault="002C056F" w:rsidP="002C056F">
      <w:pPr>
        <w:pStyle w:val="aff2"/>
      </w:pPr>
      <w:r>
        <w:lastRenderedPageBreak/>
        <w:t xml:space="preserve">Листинг </w:t>
      </w:r>
      <w:r>
        <w:t>4</w:t>
      </w:r>
      <w:r>
        <w:t xml:space="preserve"> – </w:t>
      </w:r>
      <w:r>
        <w:rPr>
          <w:lang w:val="en-US"/>
        </w:rPr>
        <w:t>SQL</w:t>
      </w:r>
      <w:r w:rsidRPr="009171D5">
        <w:t>-</w:t>
      </w:r>
      <w:r>
        <w:t>запрос для создания табличной функции</w:t>
      </w:r>
      <w:r w:rsidRPr="002C056F">
        <w:t xml:space="preserve"> </w:t>
      </w:r>
      <w:r w:rsidRPr="00FA6295">
        <w:t>get_equipment_logs</w:t>
      </w:r>
    </w:p>
    <w:p w14:paraId="28A2AC12" w14:textId="0E7D963E" w:rsidR="00010E2B" w:rsidRDefault="00010E2B" w:rsidP="00010E2B">
      <w:pPr>
        <w:pStyle w:val="aff0"/>
      </w:pPr>
      <w:r w:rsidRPr="00010E2B">
        <w:rPr>
          <w:lang w:val="en-US"/>
        </w:rPr>
        <w:t xml:space="preserve">CREATE OR REPLACE FUNCTION </w:t>
      </w:r>
      <w:proofErr w:type="spellStart"/>
      <w:r w:rsidRPr="00010E2B">
        <w:rPr>
          <w:lang w:val="en-US"/>
        </w:rPr>
        <w:t>get_equipment_</w:t>
      </w:r>
      <w:proofErr w:type="gramStart"/>
      <w:r w:rsidRPr="00010E2B">
        <w:rPr>
          <w:lang w:val="en-US"/>
        </w:rPr>
        <w:t>logs</w:t>
      </w:r>
      <w:proofErr w:type="spellEnd"/>
      <w:r w:rsidRPr="00010E2B">
        <w:rPr>
          <w:lang w:val="en-US"/>
        </w:rPr>
        <w:t>(</w:t>
      </w:r>
      <w:proofErr w:type="spellStart"/>
      <w:proofErr w:type="gramEnd"/>
      <w:r w:rsidRPr="00010E2B">
        <w:rPr>
          <w:lang w:val="en-US"/>
        </w:rPr>
        <w:t>p_id</w:t>
      </w:r>
      <w:proofErr w:type="spellEnd"/>
      <w:r w:rsidRPr="00010E2B">
        <w:rPr>
          <w:lang w:val="en-US"/>
        </w:rPr>
        <w:t xml:space="preserve"> INT)</w:t>
      </w:r>
    </w:p>
    <w:p w14:paraId="385BDA92" w14:textId="32D472FC" w:rsidR="0053684E" w:rsidRPr="0053684E" w:rsidRDefault="0053684E" w:rsidP="00010E2B">
      <w:pPr>
        <w:pStyle w:val="aff0"/>
      </w:pPr>
      <w:r w:rsidRPr="0053684E">
        <w:t>--</w:t>
      </w:r>
      <w:r>
        <w:t xml:space="preserve"> возврат таблицы из </w:t>
      </w:r>
      <w:r>
        <w:rPr>
          <w:lang w:val="en-US"/>
        </w:rPr>
        <w:t>id</w:t>
      </w:r>
      <w:r>
        <w:t xml:space="preserve"> лога даты записи, значения, </w:t>
      </w:r>
      <w:r>
        <w:rPr>
          <w:lang w:val="en-US"/>
        </w:rPr>
        <w:t>id</w:t>
      </w:r>
      <w:r w:rsidRPr="0053684E">
        <w:t xml:space="preserve"> </w:t>
      </w:r>
      <w:r>
        <w:t>статуса</w:t>
      </w:r>
    </w:p>
    <w:p w14:paraId="03AFF619" w14:textId="77777777" w:rsidR="00010E2B" w:rsidRDefault="00010E2B" w:rsidP="00010E2B">
      <w:pPr>
        <w:pStyle w:val="aff0"/>
        <w:rPr>
          <w:lang w:val="en-US"/>
        </w:rPr>
      </w:pPr>
      <w:r w:rsidRPr="00010E2B">
        <w:rPr>
          <w:lang w:val="en-US"/>
        </w:rPr>
        <w:t>RETURNS TABLE ("</w:t>
      </w:r>
      <w:proofErr w:type="spellStart"/>
      <w:r w:rsidRPr="00010E2B">
        <w:rPr>
          <w:lang w:val="en-US"/>
        </w:rPr>
        <w:t>reading_log_id</w:t>
      </w:r>
      <w:proofErr w:type="spellEnd"/>
      <w:r w:rsidRPr="00010E2B">
        <w:rPr>
          <w:lang w:val="en-US"/>
        </w:rPr>
        <w:t>" INT, "</w:t>
      </w:r>
      <w:proofErr w:type="spellStart"/>
      <w:r w:rsidRPr="00010E2B">
        <w:rPr>
          <w:lang w:val="en-US"/>
        </w:rPr>
        <w:t>write_date_time</w:t>
      </w:r>
      <w:proofErr w:type="spellEnd"/>
      <w:r w:rsidRPr="00010E2B">
        <w:rPr>
          <w:lang w:val="en-US"/>
        </w:rPr>
        <w:t xml:space="preserve">" TIMESTAMPTZ, "value" </w:t>
      </w:r>
      <w:proofErr w:type="gramStart"/>
      <w:r w:rsidRPr="00010E2B">
        <w:rPr>
          <w:lang w:val="en-US"/>
        </w:rPr>
        <w:t>VARCHAR(</w:t>
      </w:r>
      <w:proofErr w:type="gramEnd"/>
      <w:r w:rsidRPr="00010E2B">
        <w:rPr>
          <w:lang w:val="en-US"/>
        </w:rPr>
        <w:t>50), "</w:t>
      </w:r>
      <w:proofErr w:type="spellStart"/>
      <w:r w:rsidRPr="00010E2B">
        <w:rPr>
          <w:lang w:val="en-US"/>
        </w:rPr>
        <w:t>status_id</w:t>
      </w:r>
      <w:proofErr w:type="spellEnd"/>
      <w:r w:rsidRPr="00010E2B">
        <w:rPr>
          <w:lang w:val="en-US"/>
        </w:rPr>
        <w:t xml:space="preserve">" INT) AS $$ </w:t>
      </w:r>
    </w:p>
    <w:p w14:paraId="51D9F11F" w14:textId="77777777" w:rsidR="00241209" w:rsidRDefault="0053684E" w:rsidP="00010E2B">
      <w:pPr>
        <w:pStyle w:val="aff0"/>
      </w:pPr>
      <w:r w:rsidRPr="0053684E">
        <w:t xml:space="preserve">-- выборка </w:t>
      </w:r>
      <w:proofErr w:type="spellStart"/>
      <w:r w:rsidRPr="0053684E">
        <w:t>id</w:t>
      </w:r>
      <w:proofErr w:type="spellEnd"/>
      <w:r w:rsidRPr="0053684E">
        <w:t xml:space="preserve"> лога даты записи, значения, </w:t>
      </w:r>
      <w:proofErr w:type="spellStart"/>
      <w:r w:rsidRPr="0053684E">
        <w:t>id</w:t>
      </w:r>
      <w:proofErr w:type="spellEnd"/>
      <w:r w:rsidRPr="0053684E">
        <w:t xml:space="preserve"> статуса с </w:t>
      </w:r>
      <w:proofErr w:type="spellStart"/>
      <w:r w:rsidRPr="0053684E">
        <w:t>id</w:t>
      </w:r>
      <w:proofErr w:type="spellEnd"/>
      <w:r w:rsidR="00241209" w:rsidRPr="00241209">
        <w:t xml:space="preserve"> </w:t>
      </w:r>
    </w:p>
    <w:p w14:paraId="7CFBD825" w14:textId="31040AE7" w:rsidR="0053684E" w:rsidRPr="0053684E" w:rsidRDefault="00241209" w:rsidP="00010E2B">
      <w:pPr>
        <w:pStyle w:val="aff0"/>
      </w:pPr>
      <w:r w:rsidRPr="0053684E">
        <w:t>--</w:t>
      </w:r>
      <w:r>
        <w:t xml:space="preserve"> оборудования </w:t>
      </w:r>
      <w:r w:rsidR="0053684E" w:rsidRPr="0053684E">
        <w:t>=</w:t>
      </w:r>
      <w:r>
        <w:t xml:space="preserve"> </w:t>
      </w:r>
      <w:proofErr w:type="spellStart"/>
      <w:r w:rsidR="0053684E" w:rsidRPr="0053684E">
        <w:t>p_id</w:t>
      </w:r>
      <w:proofErr w:type="spellEnd"/>
    </w:p>
    <w:p w14:paraId="1080E278" w14:textId="77777777" w:rsidR="00010E2B" w:rsidRPr="00010E2B" w:rsidRDefault="00010E2B" w:rsidP="00010E2B">
      <w:pPr>
        <w:pStyle w:val="aff0"/>
        <w:rPr>
          <w:lang w:val="en-US"/>
        </w:rPr>
      </w:pPr>
      <w:r w:rsidRPr="0053684E">
        <w:t xml:space="preserve">    </w:t>
      </w:r>
      <w:r w:rsidRPr="00010E2B">
        <w:rPr>
          <w:lang w:val="en-US"/>
        </w:rPr>
        <w:t>SELECT "</w:t>
      </w:r>
      <w:proofErr w:type="spellStart"/>
      <w:r w:rsidRPr="00010E2B">
        <w:rPr>
          <w:lang w:val="en-US"/>
        </w:rPr>
        <w:t>reading_log_id</w:t>
      </w:r>
      <w:proofErr w:type="spellEnd"/>
      <w:r w:rsidRPr="00010E2B">
        <w:rPr>
          <w:lang w:val="en-US"/>
        </w:rPr>
        <w:t>", "</w:t>
      </w:r>
      <w:proofErr w:type="spellStart"/>
      <w:r w:rsidRPr="00010E2B">
        <w:rPr>
          <w:lang w:val="en-US"/>
        </w:rPr>
        <w:t>write_date_time</w:t>
      </w:r>
      <w:proofErr w:type="spellEnd"/>
      <w:r w:rsidRPr="00010E2B">
        <w:rPr>
          <w:lang w:val="en-US"/>
        </w:rPr>
        <w:t>", "value", "</w:t>
      </w:r>
      <w:proofErr w:type="spellStart"/>
      <w:r w:rsidRPr="00010E2B">
        <w:rPr>
          <w:lang w:val="en-US"/>
        </w:rPr>
        <w:t>status_id</w:t>
      </w:r>
      <w:proofErr w:type="spellEnd"/>
      <w:r w:rsidRPr="00010E2B">
        <w:rPr>
          <w:lang w:val="en-US"/>
        </w:rPr>
        <w:t xml:space="preserve">" </w:t>
      </w:r>
    </w:p>
    <w:p w14:paraId="3B7CD0B6" w14:textId="77777777" w:rsidR="00010E2B" w:rsidRPr="00010E2B" w:rsidRDefault="00010E2B" w:rsidP="00010E2B">
      <w:pPr>
        <w:pStyle w:val="aff0"/>
        <w:rPr>
          <w:lang w:val="en-US"/>
        </w:rPr>
      </w:pPr>
      <w:r w:rsidRPr="00010E2B">
        <w:rPr>
          <w:lang w:val="en-US"/>
        </w:rPr>
        <w:t xml:space="preserve">    FROM "</w:t>
      </w:r>
      <w:proofErr w:type="spellStart"/>
      <w:r w:rsidRPr="00010E2B">
        <w:rPr>
          <w:lang w:val="en-US"/>
        </w:rPr>
        <w:t>reading_log</w:t>
      </w:r>
      <w:proofErr w:type="spellEnd"/>
      <w:r w:rsidRPr="00010E2B">
        <w:rPr>
          <w:lang w:val="en-US"/>
        </w:rPr>
        <w:t xml:space="preserve">" </w:t>
      </w:r>
    </w:p>
    <w:p w14:paraId="3E5FBC05" w14:textId="77777777" w:rsidR="00010E2B" w:rsidRPr="00010E2B" w:rsidRDefault="00010E2B" w:rsidP="00010E2B">
      <w:pPr>
        <w:pStyle w:val="aff0"/>
        <w:rPr>
          <w:lang w:val="en-US"/>
        </w:rPr>
      </w:pPr>
      <w:r w:rsidRPr="00010E2B">
        <w:rPr>
          <w:lang w:val="en-US"/>
        </w:rPr>
        <w:t xml:space="preserve">    WHERE "</w:t>
      </w:r>
      <w:proofErr w:type="spellStart"/>
      <w:r w:rsidRPr="00010E2B">
        <w:rPr>
          <w:lang w:val="en-US"/>
        </w:rPr>
        <w:t>equipment_id</w:t>
      </w:r>
      <w:proofErr w:type="spellEnd"/>
      <w:r w:rsidRPr="00010E2B">
        <w:rPr>
          <w:lang w:val="en-US"/>
        </w:rPr>
        <w:t xml:space="preserve">" = </w:t>
      </w:r>
      <w:proofErr w:type="spellStart"/>
      <w:r w:rsidRPr="00010E2B">
        <w:rPr>
          <w:lang w:val="en-US"/>
        </w:rPr>
        <w:t>p_id</w:t>
      </w:r>
      <w:proofErr w:type="spellEnd"/>
      <w:r w:rsidRPr="00010E2B">
        <w:rPr>
          <w:lang w:val="en-US"/>
        </w:rPr>
        <w:t>;</w:t>
      </w:r>
    </w:p>
    <w:p w14:paraId="00F4F94E" w14:textId="73A4A5E7" w:rsidR="002C056F" w:rsidRPr="002D464A" w:rsidRDefault="00010E2B" w:rsidP="00010E2B">
      <w:pPr>
        <w:pStyle w:val="aff0"/>
      </w:pPr>
      <w:r w:rsidRPr="002D464A">
        <w:t xml:space="preserve">$$ </w:t>
      </w:r>
      <w:r w:rsidRPr="00010E2B">
        <w:rPr>
          <w:lang w:val="en-US"/>
        </w:rPr>
        <w:t>LANGUAGE</w:t>
      </w:r>
      <w:r w:rsidRPr="002D464A">
        <w:t xml:space="preserve"> </w:t>
      </w:r>
      <w:proofErr w:type="spellStart"/>
      <w:r w:rsidRPr="00010E2B">
        <w:rPr>
          <w:lang w:val="en-US"/>
        </w:rPr>
        <w:t>sql</w:t>
      </w:r>
      <w:proofErr w:type="spellEnd"/>
      <w:r w:rsidR="002C056F" w:rsidRPr="002D464A">
        <w:t>;</w:t>
      </w:r>
    </w:p>
    <w:p w14:paraId="7AEEB709" w14:textId="77777777" w:rsidR="002D464A" w:rsidRDefault="002D464A" w:rsidP="002D464A">
      <w:pPr>
        <w:pStyle w:val="a3"/>
      </w:pPr>
      <w:r>
        <w:t>Для решения поставленных задач требуется создать следующие подпрограммы:</w:t>
      </w:r>
    </w:p>
    <w:p w14:paraId="32F0CB2F" w14:textId="77777777" w:rsidR="002D464A" w:rsidRDefault="002D464A" w:rsidP="002D464A">
      <w:pPr>
        <w:pStyle w:val="a1"/>
      </w:pPr>
      <w:r>
        <w:t>хранимая процедура</w:t>
      </w:r>
      <w:r w:rsidRPr="00F85633">
        <w:t xml:space="preserve"> </w:t>
      </w:r>
      <w:r w:rsidRPr="00327A6B">
        <w:t>create_new_user</w:t>
      </w:r>
      <w:r w:rsidRPr="00F85633">
        <w:t>,</w:t>
      </w:r>
      <w:r>
        <w:t xml:space="preserve"> добавляющая нового пользователя </w:t>
      </w:r>
      <w:proofErr w:type="gramStart"/>
      <w:r>
        <w:t>на основе его данных</w:t>
      </w:r>
      <w:proofErr w:type="gramEnd"/>
      <w:r>
        <w:t xml:space="preserve"> и названии роли;</w:t>
      </w:r>
    </w:p>
    <w:p w14:paraId="5AAF87BD" w14:textId="77777777" w:rsidR="002D464A" w:rsidRDefault="002D464A" w:rsidP="002D464A">
      <w:pPr>
        <w:pStyle w:val="a1"/>
      </w:pPr>
      <w:r>
        <w:t xml:space="preserve">табличная функция </w:t>
      </w:r>
      <w:r w:rsidRPr="00FA6295">
        <w:t>get_equipment_logs</w:t>
      </w:r>
      <w:r>
        <w:t xml:space="preserve">, возвращающая список логов оборудования на основе его </w:t>
      </w:r>
      <w:r>
        <w:rPr>
          <w:lang w:val="en-US"/>
        </w:rPr>
        <w:t>id</w:t>
      </w:r>
      <w:r>
        <w:t xml:space="preserve"> (Код создания табличной функции показан в листинге 4).</w:t>
      </w:r>
    </w:p>
    <w:p w14:paraId="234EFCDD" w14:textId="77777777" w:rsidR="004A24BC" w:rsidRPr="002D464A" w:rsidRDefault="004A24BC" w:rsidP="00F85633">
      <w:pPr>
        <w:pStyle w:val="a3"/>
      </w:pPr>
    </w:p>
    <w:p w14:paraId="1818EDD8" w14:textId="77777777" w:rsidR="00046A82" w:rsidRDefault="007B1296" w:rsidP="007B1296">
      <w:pPr>
        <w:pStyle w:val="2"/>
      </w:pPr>
      <w:bookmarkStart w:id="6" w:name="_Toc194696996"/>
      <w:r>
        <w:t>Администрирование и защита базы данных</w:t>
      </w:r>
      <w:bookmarkEnd w:id="6"/>
    </w:p>
    <w:p w14:paraId="0F693716" w14:textId="77777777" w:rsidR="006947D9" w:rsidRPr="00F31BF1" w:rsidRDefault="006947D9" w:rsidP="007B1296">
      <w:pPr>
        <w:pStyle w:val="a3"/>
      </w:pPr>
      <w:r w:rsidRPr="00F31BF1">
        <w:t>Создание пользователей</w:t>
      </w:r>
      <w:r w:rsidR="00333DDD" w:rsidRPr="00333DDD">
        <w:t xml:space="preserve"> </w:t>
      </w:r>
      <w:r w:rsidR="00333DDD">
        <w:t xml:space="preserve">и </w:t>
      </w:r>
      <w:r w:rsidR="00333DDD" w:rsidRPr="00F31BF1">
        <w:t>ролей</w:t>
      </w:r>
      <w:r w:rsidR="00690C80">
        <w:t>, предоставление прав</w:t>
      </w:r>
      <w:r w:rsidR="00682893">
        <w:t xml:space="preserve"> (на уровне сервера БД)</w:t>
      </w:r>
    </w:p>
    <w:p w14:paraId="527302A2" w14:textId="77777777" w:rsidR="006947D9" w:rsidRPr="00F31BF1" w:rsidRDefault="006947D9" w:rsidP="007B1296">
      <w:pPr>
        <w:pStyle w:val="a3"/>
      </w:pPr>
      <w:r w:rsidRPr="00F31BF1">
        <w:t>Резервное копирование</w:t>
      </w:r>
      <w:r w:rsidR="00333DDD" w:rsidRPr="00333DDD">
        <w:t xml:space="preserve"> </w:t>
      </w:r>
      <w:r w:rsidR="00333DDD">
        <w:t>и восстановление</w:t>
      </w:r>
      <w:r w:rsidRPr="00F31BF1">
        <w:t xml:space="preserve"> БД</w:t>
      </w:r>
      <w:r w:rsidR="00682893">
        <w:t xml:space="preserve"> (</w:t>
      </w:r>
      <w:r w:rsidR="00682893" w:rsidRPr="00682893">
        <w:rPr>
          <w:b/>
        </w:rPr>
        <w:t>экспорт и импорт схемы БД это не резервное копирование</w:t>
      </w:r>
      <w:r w:rsidR="00682893">
        <w:t>)</w:t>
      </w:r>
    </w:p>
    <w:p w14:paraId="2138F12C" w14:textId="77777777" w:rsidR="00F116CE" w:rsidRDefault="00F116CE" w:rsidP="00F116CE">
      <w:pPr>
        <w:pStyle w:val="1"/>
      </w:pPr>
      <w:bookmarkStart w:id="7" w:name="_Toc194696997"/>
      <w:r>
        <w:lastRenderedPageBreak/>
        <w:t>Выполнение работ по ПМ.01</w:t>
      </w:r>
      <w:bookmarkEnd w:id="7"/>
    </w:p>
    <w:p w14:paraId="2088E32D" w14:textId="77777777" w:rsidR="007B1296" w:rsidRDefault="007B1296" w:rsidP="007B1296">
      <w:pPr>
        <w:pStyle w:val="2"/>
      </w:pPr>
      <w:bookmarkStart w:id="8" w:name="_Toc194696998"/>
      <w:r>
        <w:t>Проектирование программного обеспечения</w:t>
      </w:r>
      <w:bookmarkEnd w:id="8"/>
    </w:p>
    <w:p w14:paraId="3E80060C" w14:textId="77777777" w:rsidR="000C03D0" w:rsidRPr="00690C80" w:rsidRDefault="000C03D0" w:rsidP="000C03D0">
      <w:pPr>
        <w:pStyle w:val="a3"/>
      </w:pPr>
      <w:r>
        <w:t xml:space="preserve">Назначение ПО, его область применения и постановка задачи – что программа должна делать, описание алгоритма функционирования: </w:t>
      </w:r>
      <w:r w:rsidRPr="00292B03">
        <w:rPr>
          <w:highlight w:val="cyan"/>
          <w:lang w:val="en-US"/>
        </w:rPr>
        <w:t>use</w:t>
      </w:r>
      <w:r w:rsidRPr="00292B03">
        <w:rPr>
          <w:highlight w:val="cyan"/>
        </w:rPr>
        <w:t>-</w:t>
      </w:r>
      <w:r w:rsidRPr="00292B03">
        <w:rPr>
          <w:highlight w:val="cyan"/>
          <w:lang w:val="en-US"/>
        </w:rPr>
        <w:t>case</w:t>
      </w:r>
      <w:r w:rsidRPr="00292B03">
        <w:rPr>
          <w:highlight w:val="cyan"/>
        </w:rPr>
        <w:t xml:space="preserve"> диаграмма</w:t>
      </w:r>
      <w:r w:rsidR="00D03A87">
        <w:rPr>
          <w:highlight w:val="cyan"/>
        </w:rPr>
        <w:t xml:space="preserve"> (обязательно должны быть связи типа расширить/включить)</w:t>
      </w:r>
      <w:r w:rsidRPr="00292B03">
        <w:rPr>
          <w:highlight w:val="cyan"/>
        </w:rPr>
        <w:t xml:space="preserve"> / диаграмма классов</w:t>
      </w:r>
      <w:r>
        <w:t xml:space="preserve"> и блок схема алгоритма. Блок-схему можно сделать для какого-нибудь конкретного метода</w:t>
      </w:r>
      <w:r w:rsidR="00AF29D4">
        <w:t>,</w:t>
      </w:r>
      <w:r>
        <w:t xml:space="preserve"> а не всей программы.</w:t>
      </w:r>
      <w:r w:rsidR="00292B03" w:rsidRPr="00292B03">
        <w:t xml:space="preserve"> </w:t>
      </w:r>
      <w:r w:rsidR="00292B03" w:rsidRPr="00690C80">
        <w:rPr>
          <w:highlight w:val="cyan"/>
        </w:rPr>
        <w:t>(</w:t>
      </w:r>
      <w:r w:rsidR="00292B03" w:rsidRPr="00292B03">
        <w:rPr>
          <w:highlight w:val="cyan"/>
        </w:rPr>
        <w:t>Блок-схема не должна быть линейной</w:t>
      </w:r>
      <w:r w:rsidR="00292B03">
        <w:rPr>
          <w:highlight w:val="cyan"/>
        </w:rPr>
        <w:t xml:space="preserve"> (нужен цикл/условие)</w:t>
      </w:r>
      <w:r w:rsidR="00292B03" w:rsidRPr="00690C80">
        <w:rPr>
          <w:highlight w:val="cyan"/>
        </w:rPr>
        <w:t>)</w:t>
      </w:r>
    </w:p>
    <w:p w14:paraId="5074C5E3" w14:textId="77777777" w:rsidR="00292B03" w:rsidRPr="000C03D0" w:rsidRDefault="00292B03" w:rsidP="000C03D0">
      <w:pPr>
        <w:pStyle w:val="a3"/>
      </w:pPr>
      <w:hyperlink r:id="rId11" w:history="1">
        <w:r w:rsidRPr="00292B03">
          <w:rPr>
            <w:rStyle w:val="af7"/>
            <w:highlight w:val="cyan"/>
          </w:rPr>
          <w:t xml:space="preserve">Использование диаграммы вариантов использования UML при проектировании программного обеспечения / </w:t>
        </w:r>
        <w:proofErr w:type="spellStart"/>
        <w:r w:rsidRPr="00292B03">
          <w:rPr>
            <w:rStyle w:val="af7"/>
            <w:highlight w:val="cyan"/>
          </w:rPr>
          <w:t>Хабр</w:t>
        </w:r>
        <w:proofErr w:type="spellEnd"/>
      </w:hyperlink>
    </w:p>
    <w:p w14:paraId="2AD872E7" w14:textId="77777777" w:rsidR="007B1296" w:rsidRDefault="006542FF" w:rsidP="000C03D0">
      <w:pPr>
        <w:pStyle w:val="afd"/>
        <w:rPr>
          <w:lang w:val="en-US"/>
        </w:rPr>
      </w:pPr>
      <w:r>
        <w:rPr>
          <w:rStyle w:val="docdata"/>
          <w:lang w:eastAsia="ru-RU"/>
        </w:rPr>
        <w:drawing>
          <wp:inline distT="0" distB="0" distL="0" distR="0" wp14:anchorId="22CDA0A5" wp14:editId="459890A4">
            <wp:extent cx="3906317" cy="3134288"/>
            <wp:effectExtent l="0" t="0" r="0" b="9525"/>
            <wp:docPr id="560723055" name="Рисунок 1" descr="Изображение выглядит как текст, диаграмма, круг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23055" name="Рисунок 1" descr="Изображение выглядит как текст, диаграмма, круг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742" cy="314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CCECD" w14:textId="77777777" w:rsidR="000C03D0" w:rsidRPr="000C03D0" w:rsidRDefault="000C03D0" w:rsidP="000C03D0">
      <w:pPr>
        <w:pStyle w:val="afe"/>
      </w:pPr>
      <w:r>
        <w:fldChar w:fldCharType="begin"/>
      </w:r>
      <w:r>
        <w:instrText xml:space="preserve"> </w:instrText>
      </w:r>
      <w:r w:rsidRPr="00CE3B5E">
        <w:instrText xml:space="preserve">SEQ </w:instrText>
      </w:r>
      <w:r>
        <w:rPr>
          <w:lang w:val="en-US"/>
        </w:rPr>
        <w:instrText>Image</w:instrText>
      </w:r>
      <w:r w:rsidRPr="00CE3B5E">
        <w:instrText xml:space="preserve"> \# "</w:instrText>
      </w:r>
      <w:r>
        <w:instrText>Рисунок</w:instrText>
      </w:r>
      <w:r>
        <w:rPr>
          <w:lang w:val="en-US"/>
        </w:rPr>
        <w:instrText xml:space="preserve"> </w:instrText>
      </w:r>
      <w:r w:rsidRPr="00CE3B5E">
        <w:instrText xml:space="preserve">#" </w:instrText>
      </w:r>
      <w:r>
        <w:fldChar w:fldCharType="separate"/>
      </w:r>
      <w:r w:rsidR="00B05EB7">
        <w:rPr>
          <w:noProof/>
        </w:rPr>
        <w:t>Рисунок</w:t>
      </w:r>
      <w:r w:rsidR="00B05EB7">
        <w:rPr>
          <w:noProof/>
          <w:lang w:val="en-US"/>
        </w:rPr>
        <w:t xml:space="preserve"> </w:t>
      </w:r>
      <w:r w:rsidR="00B05EB7">
        <w:rPr>
          <w:noProof/>
        </w:rPr>
        <w:t>4</w:t>
      </w:r>
      <w:r>
        <w:fldChar w:fldCharType="end"/>
      </w:r>
      <w:r>
        <w:t xml:space="preserve"> </w:t>
      </w:r>
      <w:r w:rsidRPr="000C03D0">
        <w:t>– Диаграмма прецедентов</w:t>
      </w:r>
    </w:p>
    <w:p w14:paraId="025661DF" w14:textId="77777777" w:rsidR="007B1296" w:rsidRDefault="007B1296" w:rsidP="007B1296">
      <w:pPr>
        <w:pStyle w:val="2"/>
      </w:pPr>
      <w:bookmarkStart w:id="9" w:name="_Toc194696999"/>
      <w:r>
        <w:t>Разработка программных модулей</w:t>
      </w:r>
      <w:bookmarkEnd w:id="9"/>
    </w:p>
    <w:p w14:paraId="46F561DB" w14:textId="77777777" w:rsidR="007B1296" w:rsidRPr="009532B6" w:rsidRDefault="000C03D0" w:rsidP="000C03D0">
      <w:pPr>
        <w:pStyle w:val="a3"/>
        <w:rPr>
          <w:lang w:val="en-US"/>
        </w:rPr>
      </w:pPr>
      <w:r>
        <w:t>Описание используемого языка, технологий</w:t>
      </w:r>
      <w:r w:rsidR="009532B6">
        <w:t xml:space="preserve"> </w:t>
      </w:r>
      <w:r w:rsidR="009532B6">
        <w:rPr>
          <w:lang w:val="en-US"/>
        </w:rPr>
        <w:t>[</w:t>
      </w:r>
      <w:r w:rsidR="008F1CA2">
        <w:rPr>
          <w:lang w:val="en-US"/>
        </w:rPr>
        <w:fldChar w:fldCharType="begin"/>
      </w:r>
      <w:r w:rsidR="008F1CA2">
        <w:rPr>
          <w:lang w:val="en-US"/>
        </w:rPr>
        <w:instrText xml:space="preserve"> REF _Ref196157656 \r \h </w:instrText>
      </w:r>
      <w:r w:rsidR="008F1CA2">
        <w:rPr>
          <w:lang w:val="en-US"/>
        </w:rPr>
      </w:r>
      <w:r w:rsidR="008F1CA2">
        <w:rPr>
          <w:lang w:val="en-US"/>
        </w:rPr>
        <w:fldChar w:fldCharType="separate"/>
      </w:r>
      <w:r w:rsidR="00B05EB7">
        <w:rPr>
          <w:lang w:val="en-US"/>
        </w:rPr>
        <w:t>1</w:t>
      </w:r>
      <w:r w:rsidR="008F1CA2">
        <w:rPr>
          <w:lang w:val="en-US"/>
        </w:rPr>
        <w:fldChar w:fldCharType="end"/>
      </w:r>
      <w:r w:rsidR="009532B6">
        <w:rPr>
          <w:lang w:val="en-US"/>
        </w:rPr>
        <w:t>]</w:t>
      </w:r>
    </w:p>
    <w:p w14:paraId="4EB7F117" w14:textId="77777777" w:rsidR="000C03D0" w:rsidRDefault="000C03D0" w:rsidP="000C03D0">
      <w:pPr>
        <w:pStyle w:val="a3"/>
      </w:pPr>
      <w:r>
        <w:lastRenderedPageBreak/>
        <w:t>Описание реализованных возможностей, комментированные листинги кода, скриншоты программы (для иллюстраций ПО пишем «Наименование ПО. Вид окна такого-то»)</w:t>
      </w:r>
    </w:p>
    <w:p w14:paraId="01A8EABB" w14:textId="77777777" w:rsidR="000C03D0" w:rsidRDefault="000C03D0" w:rsidP="000C03D0">
      <w:pPr>
        <w:pStyle w:val="afd"/>
      </w:pPr>
      <w:r>
        <w:rPr>
          <w:rStyle w:val="docdata"/>
          <w:lang w:eastAsia="ru-RU"/>
        </w:rPr>
        <w:drawing>
          <wp:inline distT="0" distB="0" distL="0" distR="0" wp14:anchorId="72832062" wp14:editId="38540116">
            <wp:extent cx="2597150" cy="3065145"/>
            <wp:effectExtent l="0" t="0" r="0" b="1905"/>
            <wp:docPr id="113407565" name="Рисунок 2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565" name="Рисунок 2" descr="Изображение выглядит как текст, снимок экрана, число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1C693" w14:textId="77777777" w:rsidR="000C03D0" w:rsidRDefault="000C03D0" w:rsidP="000C03D0">
      <w:pPr>
        <w:pStyle w:val="afe"/>
      </w:pPr>
      <w:r>
        <w:fldChar w:fldCharType="begin"/>
      </w:r>
      <w:r>
        <w:instrText xml:space="preserve"> </w:instrText>
      </w:r>
      <w:r w:rsidRPr="00CE3B5E">
        <w:instrText xml:space="preserve">SEQ </w:instrText>
      </w:r>
      <w:r>
        <w:rPr>
          <w:lang w:val="en-US"/>
        </w:rPr>
        <w:instrText>Image</w:instrText>
      </w:r>
      <w:r w:rsidRPr="00CE3B5E">
        <w:instrText xml:space="preserve"> \# "</w:instrText>
      </w:r>
      <w:r>
        <w:instrText>Рисунок</w:instrText>
      </w:r>
      <w:r w:rsidRPr="000C03D0">
        <w:instrText xml:space="preserve"> </w:instrText>
      </w:r>
      <w:r w:rsidRPr="00CE3B5E">
        <w:instrText xml:space="preserve">#" </w:instrText>
      </w:r>
      <w:r>
        <w:fldChar w:fldCharType="separate"/>
      </w:r>
      <w:r w:rsidR="00B05EB7">
        <w:rPr>
          <w:noProof/>
        </w:rPr>
        <w:t>Рисунок</w:t>
      </w:r>
      <w:r w:rsidR="00B05EB7" w:rsidRPr="000C03D0">
        <w:rPr>
          <w:noProof/>
        </w:rPr>
        <w:t xml:space="preserve"> </w:t>
      </w:r>
      <w:r w:rsidR="00B05EB7">
        <w:rPr>
          <w:noProof/>
        </w:rPr>
        <w:t>5</w:t>
      </w:r>
      <w:r>
        <w:fldChar w:fldCharType="end"/>
      </w:r>
      <w:r>
        <w:t xml:space="preserve"> </w:t>
      </w:r>
      <w:r w:rsidRPr="000C03D0">
        <w:t>– Знаток ПСХЭ. Вид главной формы</w:t>
      </w:r>
    </w:p>
    <w:p w14:paraId="1E6BC98D" w14:textId="77777777" w:rsidR="00690C80" w:rsidRPr="00690C80" w:rsidRDefault="00690C80" w:rsidP="00690C80">
      <w:pPr>
        <w:pStyle w:val="a3"/>
      </w:pPr>
      <w:r w:rsidRPr="00690C80">
        <w:rPr>
          <w:rFonts w:ascii="TimesNewRomanPSMT" w:hAnsi="TimesNewRomanPSMT"/>
          <w:color w:val="000000"/>
          <w:szCs w:val="28"/>
          <w:highlight w:val="cyan"/>
        </w:rPr>
        <w:t>При запуске тестирования выполняется код, представленный</w:t>
      </w:r>
      <w:r w:rsidR="0076695E">
        <w:rPr>
          <w:rFonts w:ascii="TimesNewRomanPSMT" w:hAnsi="TimesNewRomanPSMT"/>
          <w:color w:val="000000"/>
          <w:szCs w:val="28"/>
          <w:highlight w:val="cyan"/>
        </w:rPr>
        <w:t xml:space="preserve"> </w:t>
      </w:r>
      <w:r w:rsidRPr="00690C80">
        <w:rPr>
          <w:rFonts w:ascii="TimesNewRomanPSMT" w:hAnsi="TimesNewRomanPSMT"/>
          <w:color w:val="000000"/>
          <w:szCs w:val="28"/>
          <w:highlight w:val="cyan"/>
        </w:rPr>
        <w:t>листингом</w:t>
      </w:r>
      <w:r w:rsidR="0076695E">
        <w:rPr>
          <w:rFonts w:ascii="TimesNewRomanPSMT" w:hAnsi="TimesNewRomanPSMT" w:hint="eastAsia"/>
          <w:color w:val="000000"/>
          <w:szCs w:val="28"/>
          <w:highlight w:val="cyan"/>
        </w:rPr>
        <w:t> </w:t>
      </w:r>
      <w:r w:rsidRPr="00690C80">
        <w:rPr>
          <w:rFonts w:ascii="TimesNewRomanPSMT" w:hAnsi="TimesNewRomanPSMT"/>
          <w:color w:val="000000"/>
          <w:szCs w:val="28"/>
          <w:highlight w:val="cyan"/>
        </w:rPr>
        <w:t>2.</w:t>
      </w:r>
    </w:p>
    <w:p w14:paraId="281FE47D" w14:textId="77777777" w:rsidR="00690C80" w:rsidRDefault="00690C80" w:rsidP="00690C80">
      <w:pPr>
        <w:pStyle w:val="aff2"/>
      </w:pPr>
      <w:r>
        <w:t xml:space="preserve">Листинг 2 – </w:t>
      </w:r>
      <w:r>
        <w:rPr>
          <w:rFonts w:ascii="TimesNewRomanPSMT" w:hAnsi="TimesNewRomanPSMT"/>
          <w:color w:val="000000"/>
          <w:szCs w:val="28"/>
        </w:rPr>
        <w:t xml:space="preserve">Фрагмент кода обработчика </w:t>
      </w:r>
      <w:proofErr w:type="spellStart"/>
      <w:r>
        <w:rPr>
          <w:rFonts w:ascii="TimesNewRomanPSMT" w:hAnsi="TimesNewRomanPSMT"/>
          <w:color w:val="000000"/>
          <w:szCs w:val="28"/>
        </w:rPr>
        <w:t>StartToolStripMenuItem_Click</w:t>
      </w:r>
      <w:proofErr w:type="spellEnd"/>
    </w:p>
    <w:p w14:paraId="6A8D6713" w14:textId="77777777" w:rsidR="00690C80" w:rsidRDefault="00690C80" w:rsidP="00690C80">
      <w:pPr>
        <w:pStyle w:val="aff0"/>
      </w:pPr>
      <w:r>
        <w:t xml:space="preserve">// Генерация массива номеров элементов в случайном порядке </w:t>
      </w:r>
    </w:p>
    <w:p w14:paraId="4DB831AC" w14:textId="77777777" w:rsidR="00690C80" w:rsidRDefault="00690C80" w:rsidP="00690C80">
      <w:pPr>
        <w:pStyle w:val="aff0"/>
        <w:rPr>
          <w:lang w:val="en-US"/>
        </w:rPr>
      </w:pPr>
      <w:proofErr w:type="gramStart"/>
      <w:r w:rsidRPr="00690C80">
        <w:rPr>
          <w:lang w:val="en-US"/>
        </w:rPr>
        <w:t>int[</w:t>
      </w:r>
      <w:proofErr w:type="gramEnd"/>
      <w:r>
        <w:rPr>
          <w:lang w:val="en-US"/>
        </w:rPr>
        <w:t xml:space="preserve">] numbers = </w:t>
      </w:r>
      <w:proofErr w:type="spellStart"/>
      <w:r>
        <w:rPr>
          <w:lang w:val="en-US"/>
        </w:rPr>
        <w:t>Enumerable.Range</w:t>
      </w:r>
      <w:proofErr w:type="spellEnd"/>
      <w:r>
        <w:rPr>
          <w:lang w:val="en-US"/>
        </w:rPr>
        <w:t xml:space="preserve">(0, </w:t>
      </w:r>
      <w:proofErr w:type="spellStart"/>
      <w:proofErr w:type="gramStart"/>
      <w:r w:rsidRPr="00690C80">
        <w:rPr>
          <w:lang w:val="en-US"/>
        </w:rPr>
        <w:t>PeriodicTable.elements.Length</w:t>
      </w:r>
      <w:proofErr w:type="spellEnd"/>
      <w:r w:rsidRPr="00690C80">
        <w:rPr>
          <w:lang w:val="en-US"/>
        </w:rPr>
        <w:t>).</w:t>
      </w:r>
      <w:proofErr w:type="spellStart"/>
      <w:r w:rsidRPr="00690C80">
        <w:rPr>
          <w:lang w:val="en-US"/>
        </w:rPr>
        <w:t>ToArray</w:t>
      </w:r>
      <w:proofErr w:type="spellEnd"/>
      <w:proofErr w:type="gramEnd"/>
      <w:r w:rsidRPr="00690C80">
        <w:rPr>
          <w:lang w:val="en-US"/>
        </w:rPr>
        <w:t xml:space="preserve">(); </w:t>
      </w:r>
    </w:p>
    <w:p w14:paraId="2E56714C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for (int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 = </w:t>
      </w:r>
      <w:proofErr w:type="spellStart"/>
      <w:proofErr w:type="gramStart"/>
      <w:r w:rsidRPr="00690C80">
        <w:rPr>
          <w:lang w:val="en-US"/>
        </w:rPr>
        <w:t>numbers.Length</w:t>
      </w:r>
      <w:proofErr w:type="spellEnd"/>
      <w:proofErr w:type="gramEnd"/>
      <w:r w:rsidRPr="00690C80">
        <w:rPr>
          <w:lang w:val="en-US"/>
        </w:rPr>
        <w:t xml:space="preserve"> - 1;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 &gt; 0;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--) </w:t>
      </w:r>
    </w:p>
    <w:p w14:paraId="454533F8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{ </w:t>
      </w:r>
    </w:p>
    <w:p w14:paraId="0AE79640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int j = </w:t>
      </w:r>
      <w:proofErr w:type="spellStart"/>
      <w:proofErr w:type="gramStart"/>
      <w:r w:rsidRPr="00690C80">
        <w:rPr>
          <w:lang w:val="en-US"/>
        </w:rPr>
        <w:t>random.Next</w:t>
      </w:r>
      <w:proofErr w:type="spellEnd"/>
      <w:proofErr w:type="gramEnd"/>
      <w:r w:rsidRPr="00690C80">
        <w:rPr>
          <w:lang w:val="en-US"/>
        </w:rPr>
        <w:t xml:space="preserve">(0,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 + 1); </w:t>
      </w:r>
    </w:p>
    <w:p w14:paraId="717BD0F7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int temp = numbers[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]; </w:t>
      </w:r>
    </w:p>
    <w:p w14:paraId="360C8B04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numbers[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] = numbers[j]; </w:t>
      </w:r>
    </w:p>
    <w:p w14:paraId="1A3DF8E3" w14:textId="77777777" w:rsidR="00690C80" w:rsidRPr="00B05EB7" w:rsidRDefault="00690C80" w:rsidP="00690C80">
      <w:pPr>
        <w:pStyle w:val="aff0"/>
      </w:pPr>
      <w:r w:rsidRPr="00690C80">
        <w:rPr>
          <w:lang w:val="en-US"/>
        </w:rPr>
        <w:t xml:space="preserve">    numbers</w:t>
      </w:r>
      <w:r w:rsidRPr="00B05EB7">
        <w:t>[</w:t>
      </w:r>
      <w:r w:rsidRPr="00690C80">
        <w:rPr>
          <w:lang w:val="en-US"/>
        </w:rPr>
        <w:t>j</w:t>
      </w:r>
      <w:r w:rsidRPr="00B05EB7">
        <w:t xml:space="preserve">] = </w:t>
      </w:r>
      <w:r w:rsidRPr="00690C80">
        <w:rPr>
          <w:lang w:val="en-US"/>
        </w:rPr>
        <w:t>temp</w:t>
      </w:r>
      <w:r w:rsidRPr="00B05EB7">
        <w:t xml:space="preserve">; </w:t>
      </w:r>
    </w:p>
    <w:p w14:paraId="5681ED89" w14:textId="77777777" w:rsidR="00690C80" w:rsidRPr="00B05EB7" w:rsidRDefault="00690C80" w:rsidP="00690C80">
      <w:pPr>
        <w:pStyle w:val="aff0"/>
      </w:pPr>
      <w:r w:rsidRPr="00B05EB7">
        <w:t xml:space="preserve">} </w:t>
      </w:r>
    </w:p>
    <w:p w14:paraId="51828F23" w14:textId="77777777" w:rsidR="00690C80" w:rsidRPr="00B05EB7" w:rsidRDefault="00690C80" w:rsidP="00690C80">
      <w:pPr>
        <w:pStyle w:val="aff0"/>
      </w:pPr>
      <w:r w:rsidRPr="00B05EB7">
        <w:t xml:space="preserve">// </w:t>
      </w:r>
      <w:r>
        <w:t>Генерация</w:t>
      </w:r>
      <w:r w:rsidRPr="00B05EB7">
        <w:t xml:space="preserve"> </w:t>
      </w:r>
      <w:r>
        <w:t>списка</w:t>
      </w:r>
      <w:r w:rsidRPr="00B05EB7">
        <w:t xml:space="preserve"> </w:t>
      </w:r>
      <w:r>
        <w:t>вопросов</w:t>
      </w:r>
      <w:r w:rsidRPr="00B05EB7">
        <w:t xml:space="preserve"> </w:t>
      </w:r>
    </w:p>
    <w:p w14:paraId="18BA20E9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>elements = new Element[</w:t>
      </w:r>
      <w:proofErr w:type="spellStart"/>
      <w:r w:rsidRPr="00690C80">
        <w:rPr>
          <w:lang w:val="en-US"/>
        </w:rPr>
        <w:t>questionNumber</w:t>
      </w:r>
      <w:proofErr w:type="spellEnd"/>
      <w:r w:rsidRPr="00690C80">
        <w:rPr>
          <w:lang w:val="en-US"/>
        </w:rPr>
        <w:t xml:space="preserve">]; </w:t>
      </w:r>
    </w:p>
    <w:p w14:paraId="378D5367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for (int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 = 0;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 &lt; </w:t>
      </w:r>
      <w:proofErr w:type="spellStart"/>
      <w:r w:rsidRPr="00690C80">
        <w:rPr>
          <w:lang w:val="en-US"/>
        </w:rPr>
        <w:t>questionNumber</w:t>
      </w:r>
      <w:proofErr w:type="spellEnd"/>
      <w:r w:rsidRPr="00690C80">
        <w:rPr>
          <w:lang w:val="en-US"/>
        </w:rPr>
        <w:t xml:space="preserve">;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++) </w:t>
      </w:r>
    </w:p>
    <w:p w14:paraId="43C55835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lastRenderedPageBreak/>
        <w:t xml:space="preserve">{ </w:t>
      </w:r>
    </w:p>
    <w:p w14:paraId="04D5AF2A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elements[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] = </w:t>
      </w:r>
      <w:proofErr w:type="spellStart"/>
      <w:r w:rsidRPr="00690C80">
        <w:rPr>
          <w:lang w:val="en-US"/>
        </w:rPr>
        <w:t>PeriodicTable.elements</w:t>
      </w:r>
      <w:proofErr w:type="spellEnd"/>
      <w:r w:rsidRPr="00690C80">
        <w:rPr>
          <w:lang w:val="en-US"/>
        </w:rPr>
        <w:t>[numbers[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]]; </w:t>
      </w:r>
    </w:p>
    <w:p w14:paraId="14ADA3CB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} </w:t>
      </w:r>
    </w:p>
    <w:p w14:paraId="64716BCD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// </w:t>
      </w:r>
      <w:r>
        <w:t>Запрет</w:t>
      </w:r>
      <w:r w:rsidRPr="00690C80">
        <w:rPr>
          <w:lang w:val="en-US"/>
        </w:rPr>
        <w:t xml:space="preserve"> </w:t>
      </w:r>
      <w:r>
        <w:t>смены</w:t>
      </w:r>
      <w:r w:rsidRPr="00690C80">
        <w:rPr>
          <w:lang w:val="en-US"/>
        </w:rPr>
        <w:t xml:space="preserve"> </w:t>
      </w:r>
      <w:r>
        <w:t>настроек</w:t>
      </w:r>
      <w:r w:rsidRPr="00690C80">
        <w:rPr>
          <w:lang w:val="en-US"/>
        </w:rPr>
        <w:t xml:space="preserve"> </w:t>
      </w:r>
    </w:p>
    <w:p w14:paraId="6E417521" w14:textId="77777777" w:rsidR="00690C80" w:rsidRDefault="00690C80" w:rsidP="00690C80">
      <w:pPr>
        <w:pStyle w:val="aff0"/>
        <w:rPr>
          <w:lang w:val="en-US"/>
        </w:rPr>
      </w:pPr>
      <w:proofErr w:type="spellStart"/>
      <w:r w:rsidRPr="00690C80">
        <w:rPr>
          <w:lang w:val="en-US"/>
        </w:rPr>
        <w:t>settingsToolStripMenuItem.Enabled</w:t>
      </w:r>
      <w:proofErr w:type="spellEnd"/>
      <w:r w:rsidRPr="00690C80">
        <w:rPr>
          <w:lang w:val="en-US"/>
        </w:rPr>
        <w:t xml:space="preserve"> = false;</w:t>
      </w:r>
    </w:p>
    <w:p w14:paraId="60377523" w14:textId="77777777" w:rsidR="00690C80" w:rsidRDefault="00690C80" w:rsidP="00690C80">
      <w:pPr>
        <w:pStyle w:val="aff0"/>
        <w:rPr>
          <w:lang w:val="en-US"/>
        </w:rPr>
      </w:pPr>
      <w:proofErr w:type="spellStart"/>
      <w:r w:rsidRPr="00690C80">
        <w:rPr>
          <w:lang w:val="en-US"/>
        </w:rPr>
        <w:t>submitButton.Enabled</w:t>
      </w:r>
      <w:proofErr w:type="spellEnd"/>
      <w:r w:rsidRPr="00690C80">
        <w:rPr>
          <w:lang w:val="en-US"/>
        </w:rPr>
        <w:t xml:space="preserve"> = true; //</w:t>
      </w:r>
      <w:r>
        <w:t>Активация</w:t>
      </w:r>
      <w:r w:rsidRPr="00690C80">
        <w:rPr>
          <w:lang w:val="en-US"/>
        </w:rPr>
        <w:t xml:space="preserve"> </w:t>
      </w:r>
      <w:r>
        <w:t>кнопки</w:t>
      </w:r>
      <w:r w:rsidRPr="00690C80">
        <w:rPr>
          <w:lang w:val="en-US"/>
        </w:rPr>
        <w:t xml:space="preserve"> «</w:t>
      </w:r>
      <w:r>
        <w:t>Ответить</w:t>
      </w:r>
      <w:r w:rsidRPr="00690C80">
        <w:rPr>
          <w:lang w:val="en-US"/>
        </w:rPr>
        <w:t xml:space="preserve">» </w:t>
      </w:r>
    </w:p>
    <w:p w14:paraId="4A95AD2F" w14:textId="77777777" w:rsidR="00690C80" w:rsidRPr="00B05EB7" w:rsidRDefault="00690C80" w:rsidP="00690C80">
      <w:pPr>
        <w:pStyle w:val="aff0"/>
      </w:pPr>
      <w:r w:rsidRPr="00B05EB7">
        <w:t xml:space="preserve">// </w:t>
      </w:r>
      <w:r>
        <w:t>Установка</w:t>
      </w:r>
      <w:r w:rsidRPr="00B05EB7">
        <w:t xml:space="preserve"> </w:t>
      </w:r>
      <w:r>
        <w:t>начальных</w:t>
      </w:r>
      <w:r w:rsidRPr="00B05EB7">
        <w:t xml:space="preserve"> </w:t>
      </w:r>
      <w:r>
        <w:t>параметров</w:t>
      </w:r>
      <w:r w:rsidRPr="00B05EB7">
        <w:t xml:space="preserve"> </w:t>
      </w:r>
    </w:p>
    <w:p w14:paraId="6B21CC5F" w14:textId="77777777" w:rsidR="00690C80" w:rsidRPr="00B05EB7" w:rsidRDefault="00690C80" w:rsidP="00690C80">
      <w:pPr>
        <w:pStyle w:val="aff0"/>
      </w:pPr>
      <w:r w:rsidRPr="00690C80">
        <w:rPr>
          <w:lang w:val="en-US"/>
        </w:rPr>
        <w:t>stage</w:t>
      </w:r>
      <w:r w:rsidRPr="00B05EB7">
        <w:t xml:space="preserve"> = 0; </w:t>
      </w:r>
    </w:p>
    <w:p w14:paraId="0AAA52B9" w14:textId="77777777" w:rsidR="00690C80" w:rsidRPr="00B05EB7" w:rsidRDefault="00690C80" w:rsidP="00690C80">
      <w:pPr>
        <w:pStyle w:val="aff0"/>
      </w:pPr>
      <w:r w:rsidRPr="00690C80">
        <w:rPr>
          <w:lang w:val="en-US"/>
        </w:rPr>
        <w:t>score</w:t>
      </w:r>
      <w:r w:rsidRPr="00B05EB7">
        <w:t xml:space="preserve"> = 0; </w:t>
      </w:r>
    </w:p>
    <w:p w14:paraId="43344093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>if (</w:t>
      </w:r>
      <w:proofErr w:type="spellStart"/>
      <w:r w:rsidRPr="00690C80">
        <w:rPr>
          <w:lang w:val="en-US"/>
        </w:rPr>
        <w:t>isTimeChecked</w:t>
      </w:r>
      <w:proofErr w:type="spellEnd"/>
      <w:r w:rsidRPr="00690C80">
        <w:rPr>
          <w:lang w:val="en-US"/>
        </w:rPr>
        <w:t>) //</w:t>
      </w:r>
      <w:r>
        <w:t>Запуск</w:t>
      </w:r>
      <w:r w:rsidRPr="00690C80">
        <w:rPr>
          <w:lang w:val="en-US"/>
        </w:rPr>
        <w:t xml:space="preserve"> </w:t>
      </w:r>
      <w:r>
        <w:t>таймера</w:t>
      </w:r>
      <w:r w:rsidRPr="00690C80">
        <w:rPr>
          <w:lang w:val="en-US"/>
        </w:rPr>
        <w:t xml:space="preserve"> </w:t>
      </w:r>
    </w:p>
    <w:p w14:paraId="469E182D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{ </w:t>
      </w:r>
    </w:p>
    <w:p w14:paraId="3A1248D8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min = time; </w:t>
      </w:r>
    </w:p>
    <w:p w14:paraId="6A815FC8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sec = 0; </w:t>
      </w:r>
    </w:p>
    <w:p w14:paraId="00446948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</w:t>
      </w:r>
      <w:proofErr w:type="spellStart"/>
      <w:r w:rsidRPr="00690C80">
        <w:rPr>
          <w:lang w:val="en-US"/>
        </w:rPr>
        <w:t>timerLabel.Text</w:t>
      </w:r>
      <w:proofErr w:type="spellEnd"/>
      <w:r w:rsidRPr="00690C80">
        <w:rPr>
          <w:lang w:val="en-US"/>
        </w:rPr>
        <w:t xml:space="preserve"> = $"{min}:00"; </w:t>
      </w:r>
    </w:p>
    <w:p w14:paraId="5B8798AA" w14:textId="77777777"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</w:t>
      </w:r>
      <w:proofErr w:type="spellStart"/>
      <w:proofErr w:type="gramStart"/>
      <w:r w:rsidRPr="00690C80">
        <w:rPr>
          <w:lang w:val="en-US"/>
        </w:rPr>
        <w:t>timer.Start</w:t>
      </w:r>
      <w:proofErr w:type="spellEnd"/>
      <w:proofErr w:type="gramEnd"/>
      <w:r w:rsidRPr="00690C80">
        <w:rPr>
          <w:lang w:val="en-US"/>
        </w:rPr>
        <w:t xml:space="preserve">(); </w:t>
      </w:r>
    </w:p>
    <w:p w14:paraId="7BF8A3B9" w14:textId="77777777" w:rsidR="00690C80" w:rsidRPr="004A24BC" w:rsidRDefault="00690C80" w:rsidP="00690C80">
      <w:pPr>
        <w:pStyle w:val="aff0"/>
      </w:pPr>
      <w:r w:rsidRPr="004A24BC">
        <w:t xml:space="preserve">} </w:t>
      </w:r>
    </w:p>
    <w:p w14:paraId="0CADE300" w14:textId="77777777" w:rsidR="00690C80" w:rsidRPr="004A24BC" w:rsidRDefault="00690C80" w:rsidP="00690C80">
      <w:pPr>
        <w:pStyle w:val="aff0"/>
      </w:pPr>
      <w:proofErr w:type="spellStart"/>
      <w:r w:rsidRPr="00690C80">
        <w:rPr>
          <w:lang w:val="en-US"/>
        </w:rPr>
        <w:t>IsStarted</w:t>
      </w:r>
      <w:proofErr w:type="spellEnd"/>
      <w:r w:rsidRPr="004A24BC">
        <w:t xml:space="preserve"> = </w:t>
      </w:r>
      <w:r w:rsidRPr="00690C80">
        <w:rPr>
          <w:lang w:val="en-US"/>
        </w:rPr>
        <w:t>true</w:t>
      </w:r>
      <w:r w:rsidRPr="004A24BC">
        <w:t xml:space="preserve">; </w:t>
      </w:r>
    </w:p>
    <w:p w14:paraId="05EA34F8" w14:textId="77777777" w:rsidR="00690C80" w:rsidRPr="004A24BC" w:rsidRDefault="00690C80" w:rsidP="00690C80">
      <w:pPr>
        <w:pStyle w:val="aff0"/>
      </w:pPr>
      <w:proofErr w:type="gramStart"/>
      <w:r w:rsidRPr="00690C80">
        <w:rPr>
          <w:lang w:val="en-US"/>
        </w:rPr>
        <w:t>Renew</w:t>
      </w:r>
      <w:r w:rsidRPr="004A24BC">
        <w:t>(</w:t>
      </w:r>
      <w:proofErr w:type="gramEnd"/>
      <w:r w:rsidRPr="004A24BC">
        <w:t xml:space="preserve">); // </w:t>
      </w:r>
      <w:r>
        <w:t>Обновление</w:t>
      </w:r>
      <w:r w:rsidRPr="004A24BC">
        <w:t xml:space="preserve"> </w:t>
      </w:r>
      <w:r>
        <w:t>содержимого</w:t>
      </w:r>
      <w:r w:rsidRPr="004A24BC">
        <w:t xml:space="preserve"> </w:t>
      </w:r>
      <w:r>
        <w:t>формы</w:t>
      </w:r>
    </w:p>
    <w:p w14:paraId="04FEC9E4" w14:textId="77777777" w:rsidR="007B1296" w:rsidRPr="007B1296" w:rsidRDefault="007B1296" w:rsidP="007B1296">
      <w:pPr>
        <w:pStyle w:val="2"/>
      </w:pPr>
      <w:bookmarkStart w:id="10" w:name="_Toc194697000"/>
      <w:r>
        <w:t>Разработка мобильного приложения</w:t>
      </w:r>
      <w:bookmarkEnd w:id="10"/>
    </w:p>
    <w:p w14:paraId="3D93E15B" w14:textId="77777777" w:rsidR="00BB22C1" w:rsidRPr="006728B4" w:rsidRDefault="00BB22C1" w:rsidP="00BB22C1">
      <w:pPr>
        <w:pStyle w:val="a3"/>
        <w:rPr>
          <w:lang w:val="en-US"/>
        </w:rPr>
      </w:pPr>
      <w:r>
        <w:t>Описание используемого языка, технологий</w:t>
      </w:r>
      <w:r w:rsidR="006728B4">
        <w:t xml:space="preserve"> </w:t>
      </w:r>
      <w:r w:rsidR="006728B4">
        <w:rPr>
          <w:lang w:val="en-US"/>
        </w:rPr>
        <w:t>[</w:t>
      </w:r>
      <w:r w:rsidR="006728B4">
        <w:fldChar w:fldCharType="begin"/>
      </w:r>
      <w:r w:rsidR="006728B4">
        <w:instrText xml:space="preserve"> REF _Ref196157656 \r \h </w:instrText>
      </w:r>
      <w:r w:rsidR="006728B4">
        <w:fldChar w:fldCharType="separate"/>
      </w:r>
      <w:r w:rsidR="00B05EB7">
        <w:t>1</w:t>
      </w:r>
      <w:r w:rsidR="006728B4">
        <w:fldChar w:fldCharType="end"/>
      </w:r>
      <w:r w:rsidR="006728B4">
        <w:rPr>
          <w:lang w:val="en-US"/>
        </w:rPr>
        <w:t>]</w:t>
      </w:r>
    </w:p>
    <w:p w14:paraId="6D393C5E" w14:textId="77777777" w:rsidR="009532B6" w:rsidRPr="00BB22C1" w:rsidRDefault="00BB22C1" w:rsidP="009532B6">
      <w:pPr>
        <w:pStyle w:val="a3"/>
      </w:pPr>
      <w:r>
        <w:t>Описание реализованных возможностей, комментированные листинги кода, скриншоты программы (для иллюстраций ПО пишем «Наименование ПО. Вид окна такого-то»)</w:t>
      </w:r>
      <w:r w:rsidR="0076695E">
        <w:t xml:space="preserve">. </w:t>
      </w:r>
      <w:r w:rsidR="0076695E" w:rsidRPr="0076695E">
        <w:rPr>
          <w:highlight w:val="cyan"/>
        </w:rPr>
        <w:t>Если настольное приложение разработано на кроссплатформенном фреймворке можно представить так же его, но скриншоты должны быть для мобильной версии</w:t>
      </w:r>
    </w:p>
    <w:p w14:paraId="47CDD9F5" w14:textId="77777777" w:rsidR="007B1296" w:rsidRDefault="007B1296" w:rsidP="007B1296">
      <w:pPr>
        <w:pStyle w:val="2"/>
      </w:pPr>
      <w:bookmarkStart w:id="11" w:name="_Toc194697001"/>
      <w:r>
        <w:t>Отладка и тестирование программных модулей</w:t>
      </w:r>
      <w:bookmarkEnd w:id="11"/>
    </w:p>
    <w:p w14:paraId="3F2F76ED" w14:textId="77777777" w:rsidR="007B1296" w:rsidRDefault="00BB22C1" w:rsidP="007B1296">
      <w:pPr>
        <w:pStyle w:val="a3"/>
      </w:pPr>
      <w:r>
        <w:t>Описание возможностей отладчика/процесса отладки</w:t>
      </w:r>
      <w:r w:rsidR="00515D49">
        <w:t xml:space="preserve"> (точки останова/логирование)</w:t>
      </w:r>
    </w:p>
    <w:p w14:paraId="1AF243A8" w14:textId="77777777" w:rsidR="0076695E" w:rsidRDefault="0076695E" w:rsidP="0076695E">
      <w:pPr>
        <w:pStyle w:val="a3"/>
      </w:pPr>
      <w:r>
        <w:t>Функциональное т</w:t>
      </w:r>
      <w:r w:rsidR="00BB22C1">
        <w:t xml:space="preserve">естирование приложения: метод тестирования, наборы тестов/тест-кейсы, для всего наиболее значимого функционала, </w:t>
      </w:r>
      <w:r>
        <w:t xml:space="preserve">с конкретными описаниями, и данными </w:t>
      </w:r>
      <w:r w:rsidRPr="006728B4">
        <w:rPr>
          <w:highlight w:val="cyan"/>
        </w:rPr>
        <w:t>(</w:t>
      </w:r>
      <w:r w:rsidRPr="006728B4">
        <w:rPr>
          <w:b/>
          <w:highlight w:val="cyan"/>
        </w:rPr>
        <w:t>не менее 5 тестов</w:t>
      </w:r>
      <w:r w:rsidRPr="006728B4">
        <w:rPr>
          <w:highlight w:val="cyan"/>
        </w:rPr>
        <w:t>)</w:t>
      </w:r>
    </w:p>
    <w:p w14:paraId="5B1A4A8A" w14:textId="77777777" w:rsidR="0076695E" w:rsidRDefault="0076695E" w:rsidP="0076695E">
      <w:pPr>
        <w:pStyle w:val="aff2"/>
      </w:pPr>
      <w:r>
        <w:lastRenderedPageBreak/>
        <w:t>Таблица 2 – Набор тестов 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6695E" w14:paraId="01E69D8F" w14:textId="77777777" w:rsidTr="0076695E">
        <w:trPr>
          <w:trHeight w:val="416"/>
        </w:trPr>
        <w:tc>
          <w:tcPr>
            <w:tcW w:w="3114" w:type="dxa"/>
          </w:tcPr>
          <w:p w14:paraId="1AAA670D" w14:textId="77777777" w:rsidR="0076695E" w:rsidRPr="0076695E" w:rsidRDefault="0076695E" w:rsidP="0076695E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6695E">
              <w:rPr>
                <w:rFonts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16402C2D" w14:textId="77777777" w:rsidR="0076695E" w:rsidRPr="0076695E" w:rsidRDefault="0076695E" w:rsidP="0076695E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6695E">
              <w:rPr>
                <w:rFonts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36EB74A5" w14:textId="77777777" w:rsidR="0076695E" w:rsidRPr="0076695E" w:rsidRDefault="0076695E" w:rsidP="0076695E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6695E">
              <w:rPr>
                <w:rFonts w:cs="Times New Roman"/>
                <w:b/>
                <w:sz w:val="24"/>
                <w:szCs w:val="24"/>
              </w:rPr>
              <w:t>Полученный результат</w:t>
            </w:r>
          </w:p>
        </w:tc>
      </w:tr>
      <w:tr w:rsidR="0076695E" w14:paraId="122D7A32" w14:textId="77777777" w:rsidTr="0076695E">
        <w:tc>
          <w:tcPr>
            <w:tcW w:w="3114" w:type="dxa"/>
          </w:tcPr>
          <w:p w14:paraId="07373299" w14:textId="77777777" w:rsidR="0076695E" w:rsidRPr="0076695E" w:rsidRDefault="0076695E" w:rsidP="0076695E">
            <w:pPr>
              <w:rPr>
                <w:rFonts w:cs="Times New Roman"/>
                <w:sz w:val="24"/>
                <w:szCs w:val="24"/>
              </w:rPr>
            </w:pPr>
            <w:r w:rsidRPr="0076695E">
              <w:rPr>
                <w:rFonts w:cs="Times New Roman"/>
                <w:color w:val="000000"/>
                <w:sz w:val="24"/>
                <w:szCs w:val="24"/>
              </w:rPr>
              <w:t>Нажать кнопку «Начать». Указать в соответствующие поля ввода: название – «Водород», порядковый номер – 1, массовое число – 1, заряд ядра – «+1», период – 1, группа – «1A», протонов – 1, электронов – 1, нейтронов – 0. Нажать кнопку «Ответить»</w:t>
            </w:r>
          </w:p>
        </w:tc>
        <w:tc>
          <w:tcPr>
            <w:tcW w:w="3115" w:type="dxa"/>
          </w:tcPr>
          <w:p w14:paraId="6B9CBB2C" w14:textId="77777777" w:rsidR="0076695E" w:rsidRPr="0076695E" w:rsidRDefault="0076695E" w:rsidP="0076695E">
            <w:pPr>
              <w:rPr>
                <w:rFonts w:cs="Times New Roman"/>
                <w:sz w:val="24"/>
                <w:szCs w:val="24"/>
              </w:rPr>
            </w:pPr>
            <w:r w:rsidRPr="0076695E">
              <w:rPr>
                <w:rFonts w:cs="Times New Roman"/>
                <w:color w:val="000000"/>
                <w:sz w:val="24"/>
                <w:szCs w:val="24"/>
              </w:rPr>
              <w:t>Вывод окна с сообщением «Ваш результат: 1 из 1. Оценка: 5»</w:t>
            </w:r>
          </w:p>
        </w:tc>
        <w:tc>
          <w:tcPr>
            <w:tcW w:w="3115" w:type="dxa"/>
          </w:tcPr>
          <w:p w14:paraId="76C58287" w14:textId="77777777" w:rsidR="0076695E" w:rsidRPr="0076695E" w:rsidRDefault="0076695E" w:rsidP="0076695E">
            <w:pPr>
              <w:rPr>
                <w:rFonts w:cs="Times New Roman"/>
                <w:sz w:val="24"/>
                <w:szCs w:val="24"/>
              </w:rPr>
            </w:pPr>
            <w:r w:rsidRPr="0076695E">
              <w:rPr>
                <w:rFonts w:cs="Times New Roman"/>
                <w:color w:val="000000"/>
                <w:sz w:val="24"/>
                <w:szCs w:val="24"/>
              </w:rPr>
              <w:t>Соответствует ожидаемому</w:t>
            </w:r>
          </w:p>
        </w:tc>
      </w:tr>
    </w:tbl>
    <w:p w14:paraId="75B57B18" w14:textId="77777777" w:rsidR="0076695E" w:rsidRDefault="0076695E" w:rsidP="00BB22C1">
      <w:pPr>
        <w:pStyle w:val="a3"/>
      </w:pPr>
    </w:p>
    <w:p w14:paraId="4E404AFE" w14:textId="77777777" w:rsidR="00BB22C1" w:rsidRPr="00BB22C1" w:rsidRDefault="0076695E" w:rsidP="00BB22C1">
      <w:pPr>
        <w:pStyle w:val="a3"/>
      </w:pPr>
      <w:r>
        <w:t>А</w:t>
      </w:r>
      <w:r w:rsidR="00DE509A">
        <w:t xml:space="preserve">втоматизированные </w:t>
      </w:r>
      <w:r>
        <w:t>тесты определенных методов с использованием фреймворков для автоматизированного тестирования</w:t>
      </w:r>
      <w:r w:rsidR="006D1E92">
        <w:t xml:space="preserve">. </w:t>
      </w:r>
      <w:r w:rsidR="006D1E92" w:rsidRPr="006D1E92">
        <w:rPr>
          <w:highlight w:val="cyan"/>
        </w:rPr>
        <w:t>Код как минимум 1 теста</w:t>
      </w:r>
    </w:p>
    <w:p w14:paraId="1389D51B" w14:textId="77777777" w:rsidR="007B1296" w:rsidRDefault="00084431" w:rsidP="007B1296">
      <w:pPr>
        <w:pStyle w:val="2"/>
      </w:pPr>
      <w:bookmarkStart w:id="12" w:name="_Toc194697002"/>
      <w:r>
        <w:t>О</w:t>
      </w:r>
      <w:r w:rsidR="007B1296">
        <w:t xml:space="preserve">птимизация </w:t>
      </w:r>
      <w:r>
        <w:t xml:space="preserve">и рефакторинг </w:t>
      </w:r>
      <w:r w:rsidR="007B1296">
        <w:t>программного кода</w:t>
      </w:r>
      <w:bookmarkEnd w:id="12"/>
    </w:p>
    <w:p w14:paraId="29C136B1" w14:textId="77777777" w:rsidR="00BB22C1" w:rsidRDefault="00BB22C1" w:rsidP="00BB22C1">
      <w:pPr>
        <w:pStyle w:val="a3"/>
      </w:pPr>
      <w:r>
        <w:t>Описание процесса рефакторинга кода (именование, дублирующийся код)</w:t>
      </w:r>
    </w:p>
    <w:p w14:paraId="745BDB85" w14:textId="77777777" w:rsidR="007B1296" w:rsidRDefault="00BB22C1" w:rsidP="00690C80">
      <w:pPr>
        <w:pStyle w:val="a3"/>
      </w:pPr>
      <w:r>
        <w:t xml:space="preserve">Описание процесса оптимизации кода с помощью </w:t>
      </w:r>
      <w:r w:rsidR="006728B4">
        <w:t>многопоточности / асинхронности</w:t>
      </w:r>
    </w:p>
    <w:p w14:paraId="03017881" w14:textId="77777777" w:rsidR="007B1296" w:rsidRDefault="007B1296" w:rsidP="007B1296">
      <w:pPr>
        <w:pStyle w:val="a7"/>
      </w:pPr>
      <w:bookmarkStart w:id="13" w:name="_Toc194697003"/>
      <w:r>
        <w:lastRenderedPageBreak/>
        <w:t>Заключение</w:t>
      </w:r>
      <w:bookmarkEnd w:id="13"/>
    </w:p>
    <w:p w14:paraId="6A7891A7" w14:textId="77777777" w:rsidR="00390F2E" w:rsidRPr="00BB22C1" w:rsidRDefault="00390F2E" w:rsidP="00BB22C1">
      <w:pPr>
        <w:pStyle w:val="a3"/>
      </w:pPr>
      <w:r w:rsidRPr="00BB22C1">
        <w:t>Объем 1 полная страница</w:t>
      </w:r>
    </w:p>
    <w:p w14:paraId="2E7894A1" w14:textId="77777777" w:rsidR="00BB22C1" w:rsidRPr="00BB22C1" w:rsidRDefault="00BB22C1" w:rsidP="00BB22C1">
      <w:pPr>
        <w:pStyle w:val="a3"/>
      </w:pPr>
      <w:r>
        <w:t>Цели достигнуты, задачи выполнены, итог</w:t>
      </w:r>
    </w:p>
    <w:p w14:paraId="62EAB09D" w14:textId="77777777" w:rsidR="007B1296" w:rsidRDefault="007B1296" w:rsidP="007B1296">
      <w:pPr>
        <w:pStyle w:val="a7"/>
      </w:pPr>
      <w:bookmarkStart w:id="14" w:name="_Toc194697004"/>
      <w:r>
        <w:lastRenderedPageBreak/>
        <w:t>Список использованных источников</w:t>
      </w:r>
      <w:bookmarkEnd w:id="14"/>
    </w:p>
    <w:p w14:paraId="608665DA" w14:textId="77777777" w:rsidR="008F1CA2" w:rsidRDefault="008F1CA2" w:rsidP="008F1CA2">
      <w:pPr>
        <w:pStyle w:val="a3"/>
        <w:numPr>
          <w:ilvl w:val="0"/>
          <w:numId w:val="6"/>
        </w:numPr>
      </w:pPr>
      <w:bookmarkStart w:id="15" w:name="_Ref196157656"/>
      <w:proofErr w:type="spellStart"/>
      <w:r w:rsidRPr="00871F21">
        <w:t>Фленов</w:t>
      </w:r>
      <w:proofErr w:type="spellEnd"/>
      <w:r w:rsidRPr="00871F21">
        <w:t xml:space="preserve"> М. Е. Библия C#. </w:t>
      </w:r>
      <w:r>
        <w:t>–</w:t>
      </w:r>
      <w:r w:rsidRPr="00871F21">
        <w:t xml:space="preserve"> 6-е изд., </w:t>
      </w:r>
      <w:proofErr w:type="spellStart"/>
      <w:r w:rsidRPr="00871F21">
        <w:t>перераб</w:t>
      </w:r>
      <w:proofErr w:type="spellEnd"/>
      <w:r w:rsidRPr="00871F21">
        <w:t xml:space="preserve">. и доп. / М.Е. </w:t>
      </w:r>
      <w:proofErr w:type="spellStart"/>
      <w:r w:rsidRPr="00871F21">
        <w:t>Фленов</w:t>
      </w:r>
      <w:proofErr w:type="spellEnd"/>
      <w:r w:rsidRPr="00871F21">
        <w:t xml:space="preserve">. </w:t>
      </w:r>
      <w:r>
        <w:t>–</w:t>
      </w:r>
      <w:r w:rsidRPr="00871F21">
        <w:t xml:space="preserve"> Санкт-</w:t>
      </w:r>
      <w:proofErr w:type="gramStart"/>
      <w:r w:rsidRPr="00871F21">
        <w:t>Петербург :</w:t>
      </w:r>
      <w:proofErr w:type="gramEnd"/>
      <w:r w:rsidRPr="00871F21">
        <w:t xml:space="preserve"> БХВ-Петербург, 2024. </w:t>
      </w:r>
      <w:r>
        <w:t>–</w:t>
      </w:r>
      <w:r w:rsidRPr="00871F21">
        <w:t xml:space="preserve"> 512 с. </w:t>
      </w:r>
      <w:r>
        <w:t>–</w:t>
      </w:r>
      <w:r w:rsidRPr="00871F21">
        <w:t xml:space="preserve"> URL: </w:t>
      </w:r>
      <w:r w:rsidRPr="00E12737">
        <w:t xml:space="preserve">https://ibooks.ru/bookshelf/396461/reading </w:t>
      </w:r>
      <w:r w:rsidRPr="008F1CA2">
        <w:rPr>
          <w:highlight w:val="yellow"/>
        </w:rPr>
        <w:t>(дата обращения: 18.03.2025)</w:t>
      </w:r>
      <w:r w:rsidRPr="00871F21">
        <w:t xml:space="preserve">. </w:t>
      </w:r>
      <w:r w:rsidRPr="008F1CA2">
        <w:rPr>
          <w:color w:val="000000"/>
          <w:szCs w:val="28"/>
        </w:rPr>
        <w:t xml:space="preserve">– Режим доступа: для </w:t>
      </w:r>
      <w:proofErr w:type="spellStart"/>
      <w:r w:rsidRPr="008F1CA2">
        <w:rPr>
          <w:color w:val="000000"/>
          <w:szCs w:val="28"/>
        </w:rPr>
        <w:t>зарегистрир</w:t>
      </w:r>
      <w:proofErr w:type="spellEnd"/>
      <w:r w:rsidRPr="008F1CA2">
        <w:rPr>
          <w:color w:val="000000"/>
          <w:szCs w:val="28"/>
        </w:rPr>
        <w:t xml:space="preserve">. пользователей. – </w:t>
      </w:r>
      <w:r w:rsidRPr="00871F21">
        <w:t>Текст: электронный.</w:t>
      </w:r>
      <w:bookmarkEnd w:id="15"/>
    </w:p>
    <w:p w14:paraId="1EFE4ED7" w14:textId="77777777" w:rsidR="006D033C" w:rsidRPr="00E12737" w:rsidRDefault="006D033C" w:rsidP="00711564">
      <w:pPr>
        <w:pStyle w:val="a3"/>
      </w:pPr>
    </w:p>
    <w:p w14:paraId="1D233E23" w14:textId="77777777" w:rsidR="00BB22C1" w:rsidRDefault="006D033C" w:rsidP="00711564">
      <w:pPr>
        <w:pStyle w:val="a3"/>
        <w:rPr>
          <w:lang w:val="en-US"/>
        </w:rPr>
      </w:pPr>
      <w:r>
        <w:rPr>
          <w:lang w:val="en-US"/>
        </w:rPr>
        <w:t>IBooks</w:t>
      </w:r>
      <w:r w:rsidRPr="006D033C">
        <w:rPr>
          <w:lang w:val="en-US"/>
        </w:rPr>
        <w:t xml:space="preserve"> </w:t>
      </w:r>
      <w:hyperlink r:id="rId14" w:history="1">
        <w:r w:rsidRPr="00606FF8">
          <w:rPr>
            <w:rStyle w:val="af7"/>
            <w:lang w:val="en-US"/>
          </w:rPr>
          <w:t>https://ibooks.ru/</w:t>
        </w:r>
      </w:hyperlink>
    </w:p>
    <w:p w14:paraId="6C1388BF" w14:textId="77777777" w:rsidR="006D033C" w:rsidRPr="006D033C" w:rsidRDefault="006D033C" w:rsidP="006D033C">
      <w:pPr>
        <w:pStyle w:val="a3"/>
        <w:rPr>
          <w:lang w:val="en-US"/>
        </w:rPr>
      </w:pPr>
      <w:r>
        <w:t>Лань</w:t>
      </w:r>
      <w:r w:rsidRPr="006D033C">
        <w:rPr>
          <w:lang w:val="en-US"/>
        </w:rPr>
        <w:t xml:space="preserve"> </w:t>
      </w:r>
      <w:hyperlink r:id="rId15" w:history="1">
        <w:r w:rsidRPr="00606FF8">
          <w:rPr>
            <w:rStyle w:val="af7"/>
            <w:lang w:val="en-US"/>
          </w:rPr>
          <w:t>https</w:t>
        </w:r>
        <w:r w:rsidRPr="006D033C">
          <w:rPr>
            <w:rStyle w:val="af7"/>
            <w:lang w:val="en-US"/>
          </w:rPr>
          <w:t>://</w:t>
        </w:r>
        <w:r w:rsidRPr="00606FF8">
          <w:rPr>
            <w:rStyle w:val="af7"/>
            <w:lang w:val="en-US"/>
          </w:rPr>
          <w:t>e</w:t>
        </w:r>
        <w:r w:rsidRPr="006D033C">
          <w:rPr>
            <w:rStyle w:val="af7"/>
            <w:lang w:val="en-US"/>
          </w:rPr>
          <w:t>.</w:t>
        </w:r>
        <w:r w:rsidRPr="00606FF8">
          <w:rPr>
            <w:rStyle w:val="af7"/>
            <w:lang w:val="en-US"/>
          </w:rPr>
          <w:t>lanbook</w:t>
        </w:r>
        <w:r w:rsidRPr="006D033C">
          <w:rPr>
            <w:rStyle w:val="af7"/>
            <w:lang w:val="en-US"/>
          </w:rPr>
          <w:t>.</w:t>
        </w:r>
        <w:r w:rsidRPr="00606FF8">
          <w:rPr>
            <w:rStyle w:val="af7"/>
            <w:lang w:val="en-US"/>
          </w:rPr>
          <w:t>com</w:t>
        </w:r>
        <w:r w:rsidRPr="006D033C">
          <w:rPr>
            <w:rStyle w:val="af7"/>
            <w:lang w:val="en-US"/>
          </w:rPr>
          <w:t>/</w:t>
        </w:r>
      </w:hyperlink>
    </w:p>
    <w:p w14:paraId="447204E4" w14:textId="77777777" w:rsidR="006D033C" w:rsidRDefault="006D033C" w:rsidP="00711564">
      <w:pPr>
        <w:pStyle w:val="a3"/>
      </w:pPr>
      <w:proofErr w:type="spellStart"/>
      <w:r>
        <w:t>Знаниум</w:t>
      </w:r>
      <w:proofErr w:type="spellEnd"/>
      <w:r>
        <w:t xml:space="preserve"> </w:t>
      </w:r>
      <w:hyperlink r:id="rId16" w:history="1">
        <w:r w:rsidRPr="00606FF8">
          <w:rPr>
            <w:rStyle w:val="af7"/>
          </w:rPr>
          <w:t>https://znanium.ru/</w:t>
        </w:r>
      </w:hyperlink>
    </w:p>
    <w:p w14:paraId="65328242" w14:textId="77777777" w:rsidR="006D033C" w:rsidRDefault="006D033C" w:rsidP="00711564">
      <w:pPr>
        <w:pStyle w:val="a3"/>
      </w:pPr>
      <w:proofErr w:type="spellStart"/>
      <w:r>
        <w:t>Юрайт</w:t>
      </w:r>
      <w:proofErr w:type="spellEnd"/>
      <w:r>
        <w:t xml:space="preserve"> </w:t>
      </w:r>
      <w:hyperlink r:id="rId17" w:history="1">
        <w:r w:rsidRPr="00606FF8">
          <w:rPr>
            <w:rStyle w:val="af7"/>
          </w:rPr>
          <w:t>https://urait.ru/</w:t>
        </w:r>
      </w:hyperlink>
    </w:p>
    <w:p w14:paraId="5DBBF93D" w14:textId="77777777" w:rsidR="006D033C" w:rsidRPr="006D033C" w:rsidRDefault="006D033C" w:rsidP="006D033C">
      <w:pPr>
        <w:pStyle w:val="a3"/>
      </w:pPr>
      <w:proofErr w:type="spellStart"/>
      <w:r w:rsidRPr="006D033C">
        <w:t>КиберЛенинка</w:t>
      </w:r>
      <w:proofErr w:type="spellEnd"/>
      <w:r w:rsidRPr="006D033C">
        <w:t xml:space="preserve"> </w:t>
      </w:r>
      <w:hyperlink r:id="rId18" w:history="1">
        <w:r w:rsidRPr="00606FF8">
          <w:rPr>
            <w:rStyle w:val="af7"/>
            <w:lang w:val="en-US"/>
          </w:rPr>
          <w:t>https</w:t>
        </w:r>
        <w:r w:rsidRPr="006D033C">
          <w:rPr>
            <w:rStyle w:val="af7"/>
          </w:rPr>
          <w:t>://</w:t>
        </w:r>
        <w:proofErr w:type="spellStart"/>
        <w:r w:rsidRPr="00606FF8">
          <w:rPr>
            <w:rStyle w:val="af7"/>
            <w:lang w:val="en-US"/>
          </w:rPr>
          <w:t>cyberleninka</w:t>
        </w:r>
        <w:proofErr w:type="spellEnd"/>
        <w:r w:rsidRPr="006D033C">
          <w:rPr>
            <w:rStyle w:val="af7"/>
          </w:rPr>
          <w:t>.</w:t>
        </w:r>
        <w:proofErr w:type="spellStart"/>
        <w:r w:rsidRPr="00606FF8">
          <w:rPr>
            <w:rStyle w:val="af7"/>
            <w:lang w:val="en-US"/>
          </w:rPr>
          <w:t>ru</w:t>
        </w:r>
        <w:proofErr w:type="spellEnd"/>
        <w:r w:rsidRPr="006D033C">
          <w:rPr>
            <w:rStyle w:val="af7"/>
          </w:rPr>
          <w:t>/</w:t>
        </w:r>
      </w:hyperlink>
    </w:p>
    <w:p w14:paraId="0F557C25" w14:textId="77777777" w:rsidR="006D033C" w:rsidRPr="003761DC" w:rsidRDefault="006D033C" w:rsidP="006D033C">
      <w:pPr>
        <w:pStyle w:val="a3"/>
      </w:pPr>
      <w:r>
        <w:t>Консультант+</w:t>
      </w:r>
      <w:r w:rsidR="008F1CA2">
        <w:t>, Гарант, официальный гос. сайты</w:t>
      </w:r>
    </w:p>
    <w:p w14:paraId="5D8848E5" w14:textId="77777777" w:rsidR="006D033C" w:rsidRDefault="006D033C" w:rsidP="00711564">
      <w:pPr>
        <w:pStyle w:val="a3"/>
      </w:pPr>
      <w:r>
        <w:t>Официальная документация</w:t>
      </w:r>
      <w:r w:rsidR="008F1CA2">
        <w:t xml:space="preserve"> языков программирования / технологий</w:t>
      </w:r>
    </w:p>
    <w:p w14:paraId="50614E89" w14:textId="77777777" w:rsidR="006D1E92" w:rsidRPr="008F1CA2" w:rsidRDefault="006D033C" w:rsidP="006D1E92">
      <w:pPr>
        <w:pStyle w:val="a3"/>
      </w:pPr>
      <w:proofErr w:type="spellStart"/>
      <w:r>
        <w:rPr>
          <w:lang w:val="en-US"/>
        </w:rPr>
        <w:t>Metanit</w:t>
      </w:r>
      <w:proofErr w:type="spellEnd"/>
      <w:r w:rsidR="008F1CA2">
        <w:t xml:space="preserve"> и подобны</w:t>
      </w:r>
      <w:r w:rsidR="006D1E92">
        <w:t>е обучающие сайты</w:t>
      </w:r>
    </w:p>
    <w:p w14:paraId="400EB357" w14:textId="77777777" w:rsidR="006D033C" w:rsidRPr="006D033C" w:rsidRDefault="006D033C" w:rsidP="00711564">
      <w:pPr>
        <w:pStyle w:val="a3"/>
      </w:pPr>
    </w:p>
    <w:p w14:paraId="0F02D4B8" w14:textId="77777777" w:rsidR="00BB22C1" w:rsidRDefault="00BB22C1" w:rsidP="00711564">
      <w:pPr>
        <w:pStyle w:val="a3"/>
      </w:pPr>
      <w:r>
        <w:t xml:space="preserve">Источников не менее </w:t>
      </w:r>
      <w:r w:rsidR="009532B6">
        <w:t>5 со ссылками на каждый</w:t>
      </w:r>
      <w:r w:rsidR="008F1CA2">
        <w:t>, по алфавиту</w:t>
      </w:r>
    </w:p>
    <w:p w14:paraId="7AA74E96" w14:textId="77777777" w:rsidR="006D1E92" w:rsidRPr="008F1CA2" w:rsidRDefault="006D1E92" w:rsidP="00711564">
      <w:pPr>
        <w:pStyle w:val="a3"/>
      </w:pPr>
      <w:r w:rsidRPr="006D1E92">
        <w:rPr>
          <w:highlight w:val="cyan"/>
        </w:rPr>
        <w:t>Должны быть представлены источники по основным составляющим отчета – разработке ПО, БД, мобильной разработке, тестированию</w:t>
      </w:r>
    </w:p>
    <w:sectPr w:rsidR="006D1E92" w:rsidRPr="008F1CA2" w:rsidSect="007B1296">
      <w:footerReference w:type="default" r:id="rId1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18FC8" w14:textId="77777777" w:rsidR="004A7522" w:rsidRDefault="004A7522" w:rsidP="007B1296">
      <w:r>
        <w:separator/>
      </w:r>
    </w:p>
  </w:endnote>
  <w:endnote w:type="continuationSeparator" w:id="0">
    <w:p w14:paraId="5231723D" w14:textId="77777777" w:rsidR="004A7522" w:rsidRDefault="004A7522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419E6A6E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28B4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48863" w14:textId="77777777" w:rsidR="004A7522" w:rsidRDefault="004A7522" w:rsidP="007B1296">
      <w:r>
        <w:separator/>
      </w:r>
    </w:p>
  </w:footnote>
  <w:footnote w:type="continuationSeparator" w:id="0">
    <w:p w14:paraId="3DBEEE8A" w14:textId="77777777" w:rsidR="004A7522" w:rsidRDefault="004A7522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134"/>
        </w:tabs>
        <w:ind w:left="142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50233D"/>
    <w:multiLevelType w:val="multilevel"/>
    <w:tmpl w:val="0EF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8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380066">
    <w:abstractNumId w:val="7"/>
  </w:num>
  <w:num w:numId="2" w16cid:durableId="682826246">
    <w:abstractNumId w:val="4"/>
  </w:num>
  <w:num w:numId="3" w16cid:durableId="1635065460">
    <w:abstractNumId w:val="2"/>
  </w:num>
  <w:num w:numId="4" w16cid:durableId="106631320">
    <w:abstractNumId w:val="2"/>
    <w:lvlOverride w:ilvl="0">
      <w:startOverride w:val="1"/>
    </w:lvlOverride>
  </w:num>
  <w:num w:numId="5" w16cid:durableId="1893612432">
    <w:abstractNumId w:val="2"/>
    <w:lvlOverride w:ilvl="0">
      <w:startOverride w:val="1"/>
    </w:lvlOverride>
  </w:num>
  <w:num w:numId="6" w16cid:durableId="1106576802">
    <w:abstractNumId w:val="5"/>
  </w:num>
  <w:num w:numId="7" w16cid:durableId="1373581348">
    <w:abstractNumId w:val="6"/>
  </w:num>
  <w:num w:numId="8" w16cid:durableId="843544964">
    <w:abstractNumId w:val="1"/>
  </w:num>
  <w:num w:numId="9" w16cid:durableId="286357047">
    <w:abstractNumId w:val="0"/>
  </w:num>
  <w:num w:numId="10" w16cid:durableId="480393481">
    <w:abstractNumId w:val="8"/>
  </w:num>
  <w:num w:numId="11" w16cid:durableId="1137720845">
    <w:abstractNumId w:val="3"/>
  </w:num>
  <w:num w:numId="12" w16cid:durableId="1940093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B7"/>
    <w:rsid w:val="0000412C"/>
    <w:rsid w:val="00006D8A"/>
    <w:rsid w:val="00010E2B"/>
    <w:rsid w:val="00022EAD"/>
    <w:rsid w:val="000348DB"/>
    <w:rsid w:val="00037218"/>
    <w:rsid w:val="00044B5B"/>
    <w:rsid w:val="00046A82"/>
    <w:rsid w:val="000547B5"/>
    <w:rsid w:val="00070444"/>
    <w:rsid w:val="00071534"/>
    <w:rsid w:val="00075409"/>
    <w:rsid w:val="00084431"/>
    <w:rsid w:val="000A2D8B"/>
    <w:rsid w:val="000A7E36"/>
    <w:rsid w:val="000B2040"/>
    <w:rsid w:val="000C03D0"/>
    <w:rsid w:val="000C1357"/>
    <w:rsid w:val="000F0DD7"/>
    <w:rsid w:val="000F20EC"/>
    <w:rsid w:val="00122DF6"/>
    <w:rsid w:val="00126FE5"/>
    <w:rsid w:val="00135AB1"/>
    <w:rsid w:val="001420B6"/>
    <w:rsid w:val="00154AC6"/>
    <w:rsid w:val="00157D07"/>
    <w:rsid w:val="00175109"/>
    <w:rsid w:val="0018210A"/>
    <w:rsid w:val="00197EED"/>
    <w:rsid w:val="001B17C1"/>
    <w:rsid w:val="001B3297"/>
    <w:rsid w:val="001B5082"/>
    <w:rsid w:val="001B5A61"/>
    <w:rsid w:val="002037EC"/>
    <w:rsid w:val="00204329"/>
    <w:rsid w:val="0022213E"/>
    <w:rsid w:val="0022470A"/>
    <w:rsid w:val="00230654"/>
    <w:rsid w:val="002334A3"/>
    <w:rsid w:val="00234EB9"/>
    <w:rsid w:val="00241209"/>
    <w:rsid w:val="0024170E"/>
    <w:rsid w:val="00244503"/>
    <w:rsid w:val="0026595E"/>
    <w:rsid w:val="00267E9D"/>
    <w:rsid w:val="00282736"/>
    <w:rsid w:val="0029075A"/>
    <w:rsid w:val="0029217B"/>
    <w:rsid w:val="00292B03"/>
    <w:rsid w:val="002C056F"/>
    <w:rsid w:val="002D464A"/>
    <w:rsid w:val="002D5F2F"/>
    <w:rsid w:val="002E1075"/>
    <w:rsid w:val="002F0AE5"/>
    <w:rsid w:val="002F1F23"/>
    <w:rsid w:val="002F24CE"/>
    <w:rsid w:val="00313BD4"/>
    <w:rsid w:val="003140F3"/>
    <w:rsid w:val="00327A6B"/>
    <w:rsid w:val="00333DDD"/>
    <w:rsid w:val="00350DEC"/>
    <w:rsid w:val="003616AA"/>
    <w:rsid w:val="00362590"/>
    <w:rsid w:val="00371B3A"/>
    <w:rsid w:val="003761DC"/>
    <w:rsid w:val="00390F2E"/>
    <w:rsid w:val="003929E7"/>
    <w:rsid w:val="003A40F8"/>
    <w:rsid w:val="003A6D6C"/>
    <w:rsid w:val="003F696A"/>
    <w:rsid w:val="00426C5F"/>
    <w:rsid w:val="004417FD"/>
    <w:rsid w:val="00446D2F"/>
    <w:rsid w:val="00461552"/>
    <w:rsid w:val="004669FC"/>
    <w:rsid w:val="00473C53"/>
    <w:rsid w:val="00485388"/>
    <w:rsid w:val="004A24BC"/>
    <w:rsid w:val="004A7522"/>
    <w:rsid w:val="004D1C92"/>
    <w:rsid w:val="004D1D4C"/>
    <w:rsid w:val="004D2CE9"/>
    <w:rsid w:val="004E01BE"/>
    <w:rsid w:val="00512489"/>
    <w:rsid w:val="00515D49"/>
    <w:rsid w:val="0053684E"/>
    <w:rsid w:val="00540F99"/>
    <w:rsid w:val="00547AB8"/>
    <w:rsid w:val="005728C6"/>
    <w:rsid w:val="005842D8"/>
    <w:rsid w:val="005976D6"/>
    <w:rsid w:val="005C6335"/>
    <w:rsid w:val="005D0FDF"/>
    <w:rsid w:val="005D10F9"/>
    <w:rsid w:val="005E70DC"/>
    <w:rsid w:val="005F301F"/>
    <w:rsid w:val="006542FF"/>
    <w:rsid w:val="00670A29"/>
    <w:rsid w:val="006728B4"/>
    <w:rsid w:val="00682893"/>
    <w:rsid w:val="00682EC2"/>
    <w:rsid w:val="00685504"/>
    <w:rsid w:val="00690C80"/>
    <w:rsid w:val="00694074"/>
    <w:rsid w:val="006947D9"/>
    <w:rsid w:val="00694A36"/>
    <w:rsid w:val="006B2E38"/>
    <w:rsid w:val="006D033C"/>
    <w:rsid w:val="006D0C39"/>
    <w:rsid w:val="006D1E92"/>
    <w:rsid w:val="00701393"/>
    <w:rsid w:val="00711564"/>
    <w:rsid w:val="00715B4C"/>
    <w:rsid w:val="0076695E"/>
    <w:rsid w:val="00775943"/>
    <w:rsid w:val="00786AE7"/>
    <w:rsid w:val="007B1296"/>
    <w:rsid w:val="007B43F3"/>
    <w:rsid w:val="007C2439"/>
    <w:rsid w:val="00800364"/>
    <w:rsid w:val="0080372D"/>
    <w:rsid w:val="00810637"/>
    <w:rsid w:val="008156AB"/>
    <w:rsid w:val="0083534A"/>
    <w:rsid w:val="00845CE0"/>
    <w:rsid w:val="0084608B"/>
    <w:rsid w:val="008532F7"/>
    <w:rsid w:val="00871F21"/>
    <w:rsid w:val="00874EBE"/>
    <w:rsid w:val="008900FC"/>
    <w:rsid w:val="00891E1F"/>
    <w:rsid w:val="008976F7"/>
    <w:rsid w:val="008A3D99"/>
    <w:rsid w:val="008A7779"/>
    <w:rsid w:val="008C6246"/>
    <w:rsid w:val="008F1CA2"/>
    <w:rsid w:val="00907A2C"/>
    <w:rsid w:val="009171D5"/>
    <w:rsid w:val="00922DCC"/>
    <w:rsid w:val="00927D29"/>
    <w:rsid w:val="009422C4"/>
    <w:rsid w:val="009500FD"/>
    <w:rsid w:val="009532B6"/>
    <w:rsid w:val="009605EA"/>
    <w:rsid w:val="009A5998"/>
    <w:rsid w:val="009A6D94"/>
    <w:rsid w:val="009C61C2"/>
    <w:rsid w:val="00A15409"/>
    <w:rsid w:val="00A23795"/>
    <w:rsid w:val="00A57474"/>
    <w:rsid w:val="00A65AAD"/>
    <w:rsid w:val="00A9702A"/>
    <w:rsid w:val="00AB3237"/>
    <w:rsid w:val="00AF29D4"/>
    <w:rsid w:val="00B05EB7"/>
    <w:rsid w:val="00B1423E"/>
    <w:rsid w:val="00B271DB"/>
    <w:rsid w:val="00B369F0"/>
    <w:rsid w:val="00B42D9B"/>
    <w:rsid w:val="00B44A6D"/>
    <w:rsid w:val="00B5275E"/>
    <w:rsid w:val="00B63EDA"/>
    <w:rsid w:val="00B64EC5"/>
    <w:rsid w:val="00B73778"/>
    <w:rsid w:val="00B9575A"/>
    <w:rsid w:val="00BA4FDE"/>
    <w:rsid w:val="00BB22C1"/>
    <w:rsid w:val="00BC4E20"/>
    <w:rsid w:val="00BC59B6"/>
    <w:rsid w:val="00BE2E89"/>
    <w:rsid w:val="00BE43EE"/>
    <w:rsid w:val="00C02CA6"/>
    <w:rsid w:val="00C12DFC"/>
    <w:rsid w:val="00C479E1"/>
    <w:rsid w:val="00C57ED8"/>
    <w:rsid w:val="00C706EA"/>
    <w:rsid w:val="00C826CF"/>
    <w:rsid w:val="00C871DC"/>
    <w:rsid w:val="00C934F9"/>
    <w:rsid w:val="00C960FE"/>
    <w:rsid w:val="00CA55AD"/>
    <w:rsid w:val="00CB5F04"/>
    <w:rsid w:val="00CC3301"/>
    <w:rsid w:val="00CE3B5E"/>
    <w:rsid w:val="00CE58C3"/>
    <w:rsid w:val="00D03A87"/>
    <w:rsid w:val="00D160AE"/>
    <w:rsid w:val="00D359D6"/>
    <w:rsid w:val="00D4621E"/>
    <w:rsid w:val="00D51EAF"/>
    <w:rsid w:val="00D56F33"/>
    <w:rsid w:val="00D73B78"/>
    <w:rsid w:val="00D96D59"/>
    <w:rsid w:val="00D97B9A"/>
    <w:rsid w:val="00DC6088"/>
    <w:rsid w:val="00DD2D10"/>
    <w:rsid w:val="00DD2E9E"/>
    <w:rsid w:val="00DE509A"/>
    <w:rsid w:val="00E12737"/>
    <w:rsid w:val="00E2161A"/>
    <w:rsid w:val="00E401E9"/>
    <w:rsid w:val="00E46B85"/>
    <w:rsid w:val="00E86806"/>
    <w:rsid w:val="00E93448"/>
    <w:rsid w:val="00ED2643"/>
    <w:rsid w:val="00ED28C7"/>
    <w:rsid w:val="00EE2660"/>
    <w:rsid w:val="00EE5973"/>
    <w:rsid w:val="00F116CE"/>
    <w:rsid w:val="00F31BF1"/>
    <w:rsid w:val="00F359E2"/>
    <w:rsid w:val="00F44D11"/>
    <w:rsid w:val="00F655A3"/>
    <w:rsid w:val="00F85633"/>
    <w:rsid w:val="00F93442"/>
    <w:rsid w:val="00FA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EAD8D"/>
  <w15:chartTrackingRefBased/>
  <w15:docId w15:val="{985E5980-4DF3-417C-A92B-679782B1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76695E"/>
    <w:pPr>
      <w:keepNext/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FollowedHyperlink"/>
    <w:basedOn w:val="a4"/>
    <w:uiPriority w:val="99"/>
    <w:semiHidden/>
    <w:unhideWhenUsed/>
    <w:rsid w:val="008F1CA2"/>
    <w:rPr>
      <w:color w:val="96607D" w:themeColor="followedHyperlink"/>
      <w:u w:val="single"/>
    </w:rPr>
  </w:style>
  <w:style w:type="character" w:styleId="aff4">
    <w:name w:val="Unresolved Mention"/>
    <w:basedOn w:val="a4"/>
    <w:uiPriority w:val="99"/>
    <w:semiHidden/>
    <w:unhideWhenUsed/>
    <w:rsid w:val="004E01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cyberleninka.ru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urait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nanium.ru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566218/?ysclid=mipux3dbqr55769584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.lanbook.com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ibooks.r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UNDER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C54C4-3CC2-4A96-90BE-B6D40931D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461</TotalTime>
  <Pages>20</Pages>
  <Words>2289</Words>
  <Characters>13050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Zakhar</dc:creator>
  <cp:keywords/>
  <dc:description/>
  <cp:lastModifiedBy>Захар Луканин</cp:lastModifiedBy>
  <cp:revision>33</cp:revision>
  <dcterms:created xsi:type="dcterms:W3CDTF">2026-06-09T13:22:00Z</dcterms:created>
  <dcterms:modified xsi:type="dcterms:W3CDTF">2026-06-10T07:31:00Z</dcterms:modified>
</cp:coreProperties>
</file>